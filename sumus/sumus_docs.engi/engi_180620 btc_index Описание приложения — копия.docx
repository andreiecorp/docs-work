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03CA" w:rsidRPr="006159EA" w:rsidRDefault="006159EA" w:rsidP="00A16D0D">
      <w:proofErr w:type="gramStart"/>
      <w:r>
        <w:rPr>
          <w:lang w:val="en-US"/>
        </w:rPr>
        <w:t>Java</w:t>
      </w:r>
      <w:r w:rsidRPr="006159EA">
        <w:t xml:space="preserve"> - </w:t>
      </w:r>
      <w:r>
        <w:t xml:space="preserve">приложение </w:t>
      </w:r>
      <w:r w:rsidRPr="006159EA">
        <w:t>"</w:t>
      </w:r>
      <w:proofErr w:type="spellStart"/>
      <w:r>
        <w:rPr>
          <w:lang w:val="en-US"/>
        </w:rPr>
        <w:t>btc</w:t>
      </w:r>
      <w:proofErr w:type="spellEnd"/>
      <w:r w:rsidRPr="006159EA">
        <w:t>_</w:t>
      </w:r>
      <w:r>
        <w:rPr>
          <w:lang w:val="en-US"/>
        </w:rPr>
        <w:t>index</w:t>
      </w:r>
      <w:r w:rsidRPr="006159EA">
        <w:t>.</w:t>
      </w:r>
      <w:r>
        <w:rPr>
          <w:lang w:val="en-US"/>
        </w:rPr>
        <w:t>jar</w:t>
      </w:r>
      <w:r w:rsidRPr="006159EA">
        <w:t xml:space="preserve">" </w:t>
      </w:r>
      <w:r>
        <w:t xml:space="preserve">служит для сбора некоторых статистических величин </w:t>
      </w:r>
      <w:r>
        <w:rPr>
          <w:lang w:val="en-US"/>
        </w:rPr>
        <w:t>bitcoin</w:t>
      </w:r>
      <w:r w:rsidRPr="006159EA">
        <w:t>.</w:t>
      </w:r>
      <w:proofErr w:type="gramEnd"/>
    </w:p>
    <w:p w:rsidR="006159EA" w:rsidRDefault="006159EA" w:rsidP="00A16D0D">
      <w:r>
        <w:t xml:space="preserve">В качестве источника первичной информации взята база приложения </w:t>
      </w:r>
      <w:r w:rsidRPr="006159EA">
        <w:t>"</w:t>
      </w:r>
      <w:r>
        <w:rPr>
          <w:lang w:val="en-US"/>
        </w:rPr>
        <w:t>Bitcoin</w:t>
      </w:r>
      <w:r w:rsidRPr="006159EA">
        <w:t xml:space="preserve"> </w:t>
      </w:r>
      <w:r>
        <w:rPr>
          <w:lang w:val="en-US"/>
        </w:rPr>
        <w:t>Core</w:t>
      </w:r>
      <w:r w:rsidRPr="006159EA">
        <w:t xml:space="preserve"> 64-</w:t>
      </w:r>
      <w:r>
        <w:rPr>
          <w:lang w:val="en-US"/>
        </w:rPr>
        <w:t>bit</w:t>
      </w:r>
      <w:r w:rsidRPr="006159EA">
        <w:t xml:space="preserve"> </w:t>
      </w:r>
      <w:r>
        <w:t xml:space="preserve">для </w:t>
      </w:r>
      <w:r>
        <w:rPr>
          <w:lang w:val="en-US"/>
        </w:rPr>
        <w:t>Windows</w:t>
      </w:r>
      <w:r w:rsidRPr="006159EA">
        <w:t xml:space="preserve">" </w:t>
      </w:r>
      <w:r>
        <w:t>"версии "март 2018".</w:t>
      </w:r>
    </w:p>
    <w:p w:rsidR="006159EA" w:rsidRDefault="006159EA" w:rsidP="00A16D0D">
      <w:r>
        <w:t>В качестве</w:t>
      </w:r>
      <w:r>
        <w:t xml:space="preserve"> потока блоков взяты файлы данных </w:t>
      </w:r>
      <w:r w:rsidRPr="006159EA">
        <w:t>"</w:t>
      </w:r>
      <w:proofErr w:type="spellStart"/>
      <w:r w:rsidRPr="006159EA">
        <w:rPr>
          <w:lang w:val="en-US"/>
        </w:rPr>
        <w:t>blk</w:t>
      </w:r>
      <w:proofErr w:type="spellEnd"/>
      <w:r w:rsidRPr="006159EA">
        <w:t>*****.</w:t>
      </w:r>
      <w:proofErr w:type="spellStart"/>
      <w:r w:rsidRPr="006159EA">
        <w:rPr>
          <w:lang w:val="en-US"/>
        </w:rPr>
        <w:t>dat</w:t>
      </w:r>
      <w:proofErr w:type="spellEnd"/>
      <w:r w:rsidRPr="006159EA">
        <w:t xml:space="preserve">" </w:t>
      </w:r>
      <w:r>
        <w:t xml:space="preserve">из подпапки </w:t>
      </w:r>
      <w:r w:rsidRPr="006159EA">
        <w:t>"</w:t>
      </w:r>
      <w:r>
        <w:rPr>
          <w:lang w:val="en-US"/>
        </w:rPr>
        <w:t>blocks</w:t>
      </w:r>
      <w:r w:rsidRPr="006159EA">
        <w:t>"</w:t>
      </w:r>
      <w:r>
        <w:t xml:space="preserve">. </w:t>
      </w:r>
    </w:p>
    <w:p w:rsidR="006159EA" w:rsidRDefault="006159EA" w:rsidP="00A16D0D">
      <w:r>
        <w:t>Приложение удобно запускать с помощью командного файла, который содержит в себе указание на конфигурационный файл параметров приложения.</w:t>
      </w:r>
    </w:p>
    <w:p w:rsidR="006159EA" w:rsidRDefault="006159EA" w:rsidP="00A16D0D">
      <w:pPr>
        <w:rPr>
          <w:lang w:val="fr-FR"/>
        </w:rPr>
      </w:pPr>
      <w:r w:rsidRPr="006159EA">
        <w:rPr>
          <w:b/>
          <w:lang w:val="fr-FR"/>
        </w:rPr>
        <w:t>java -jar .\btc_index.jar config.ini</w:t>
      </w:r>
    </w:p>
    <w:p w:rsidR="006159EA" w:rsidRDefault="007863AB" w:rsidP="00A16D0D">
      <w:r>
        <w:t>Конфигурационный файл содержит ключевой параметр - тип выполнения:</w:t>
      </w:r>
    </w:p>
    <w:p w:rsidR="007863AB" w:rsidRPr="007863AB" w:rsidRDefault="007863AB" w:rsidP="00A16D0D">
      <w:pPr>
        <w:rPr>
          <w:b/>
          <w:i/>
        </w:rPr>
      </w:pPr>
      <w:proofErr w:type="spellStart"/>
      <w:r w:rsidRPr="007863AB">
        <w:rPr>
          <w:b/>
          <w:i/>
        </w:rPr>
        <w:t>action</w:t>
      </w:r>
      <w:proofErr w:type="spellEnd"/>
      <w:r w:rsidRPr="007863AB">
        <w:rPr>
          <w:b/>
          <w:i/>
        </w:rPr>
        <w:t xml:space="preserve"> = </w:t>
      </w:r>
      <w:proofErr w:type="spellStart"/>
      <w:r w:rsidRPr="007863AB">
        <w:rPr>
          <w:b/>
          <w:i/>
        </w:rPr>
        <w:t>build</w:t>
      </w:r>
      <w:proofErr w:type="spellEnd"/>
    </w:p>
    <w:p w:rsidR="007863AB" w:rsidRPr="007863AB" w:rsidRDefault="007863AB" w:rsidP="00A16D0D">
      <w:pPr>
        <w:rPr>
          <w:b/>
          <w:i/>
        </w:rPr>
      </w:pPr>
      <w:proofErr w:type="spellStart"/>
      <w:r w:rsidRPr="007863AB">
        <w:rPr>
          <w:b/>
          <w:i/>
        </w:rPr>
        <w:t>action</w:t>
      </w:r>
      <w:proofErr w:type="spellEnd"/>
      <w:r w:rsidRPr="007863AB">
        <w:rPr>
          <w:b/>
          <w:i/>
        </w:rPr>
        <w:t xml:space="preserve"> = </w:t>
      </w:r>
      <w:proofErr w:type="spellStart"/>
      <w:r w:rsidRPr="007863AB">
        <w:rPr>
          <w:b/>
          <w:i/>
        </w:rPr>
        <w:t>collect_phi</w:t>
      </w:r>
      <w:proofErr w:type="spellEnd"/>
    </w:p>
    <w:p w:rsidR="007863AB" w:rsidRPr="007863AB" w:rsidRDefault="007863AB" w:rsidP="007863AB">
      <w:pPr>
        <w:rPr>
          <w:b/>
          <w:i/>
        </w:rPr>
      </w:pPr>
      <w:proofErr w:type="spellStart"/>
      <w:r w:rsidRPr="007863AB">
        <w:rPr>
          <w:b/>
          <w:i/>
        </w:rPr>
        <w:t>action</w:t>
      </w:r>
      <w:proofErr w:type="spellEnd"/>
      <w:r w:rsidRPr="007863AB">
        <w:rPr>
          <w:b/>
          <w:i/>
        </w:rPr>
        <w:t xml:space="preserve"> = </w:t>
      </w:r>
      <w:proofErr w:type="spellStart"/>
      <w:r w:rsidRPr="007863AB">
        <w:rPr>
          <w:b/>
          <w:i/>
        </w:rPr>
        <w:t>histogram</w:t>
      </w:r>
      <w:proofErr w:type="spellEnd"/>
      <w:r w:rsidRPr="007863AB">
        <w:rPr>
          <w:b/>
          <w:i/>
        </w:rPr>
        <w:t xml:space="preserve"> </w:t>
      </w:r>
    </w:p>
    <w:p w:rsidR="007863AB" w:rsidRDefault="007863AB" w:rsidP="007863AB">
      <w:r>
        <w:t>Для получения результата нужно выполнить последовательно все три типа выполнения.</w:t>
      </w:r>
    </w:p>
    <w:p w:rsidR="003C7A07" w:rsidRDefault="003C7A07" w:rsidP="007863AB"/>
    <w:p w:rsidR="007863AB" w:rsidRPr="007863AB" w:rsidRDefault="007863AB" w:rsidP="007863AB">
      <w:pPr>
        <w:pStyle w:val="2"/>
      </w:pPr>
      <w:proofErr w:type="gramStart"/>
      <w:r>
        <w:rPr>
          <w:b/>
          <w:i/>
          <w:lang w:val="en-US"/>
        </w:rPr>
        <w:t>b</w:t>
      </w:r>
      <w:proofErr w:type="spellStart"/>
      <w:r w:rsidRPr="007863AB">
        <w:rPr>
          <w:b/>
          <w:i/>
        </w:rPr>
        <w:t>uild</w:t>
      </w:r>
      <w:proofErr w:type="spellEnd"/>
      <w:proofErr w:type="gramEnd"/>
      <w:r>
        <w:t xml:space="preserve"> - построить базу</w:t>
      </w:r>
      <w:r>
        <w:rPr>
          <w:lang w:val="en-US"/>
        </w:rPr>
        <w:t>.</w:t>
      </w:r>
    </w:p>
    <w:p w:rsidR="007863AB" w:rsidRDefault="007863AB" w:rsidP="007863AB">
      <w:proofErr w:type="spellStart"/>
      <w:r>
        <w:t>action</w:t>
      </w:r>
      <w:proofErr w:type="spellEnd"/>
      <w:r>
        <w:t xml:space="preserve"> = </w:t>
      </w:r>
      <w:proofErr w:type="spellStart"/>
      <w:r>
        <w:t>build</w:t>
      </w:r>
      <w:proofErr w:type="spellEnd"/>
    </w:p>
    <w:p w:rsidR="007863AB" w:rsidRPr="007863AB" w:rsidRDefault="007863AB" w:rsidP="007863AB">
      <w:r w:rsidRPr="007863AB">
        <w:t xml:space="preserve">// </w:t>
      </w:r>
      <w:r>
        <w:t xml:space="preserve">путь к папке, содержащей файлы с потоком </w:t>
      </w:r>
      <w:r>
        <w:rPr>
          <w:lang w:val="en-US"/>
        </w:rPr>
        <w:t>bitcoin</w:t>
      </w:r>
      <w:r w:rsidRPr="007863AB">
        <w:t>-</w:t>
      </w:r>
      <w:r>
        <w:t>блоков</w:t>
      </w:r>
    </w:p>
    <w:p w:rsidR="007863AB" w:rsidRPr="007863AB" w:rsidRDefault="007863AB" w:rsidP="007863AB">
      <w:pPr>
        <w:rPr>
          <w:lang w:val="en-US"/>
        </w:rPr>
      </w:pPr>
      <w:proofErr w:type="spellStart"/>
      <w:r w:rsidRPr="007863AB">
        <w:rPr>
          <w:lang w:val="en-US"/>
        </w:rPr>
        <w:t>btc_path</w:t>
      </w:r>
      <w:proofErr w:type="spellEnd"/>
      <w:r w:rsidRPr="007863AB">
        <w:rPr>
          <w:lang w:val="en-US"/>
        </w:rPr>
        <w:t xml:space="preserve"> =</w:t>
      </w:r>
      <w:r w:rsidR="006F0939">
        <w:t xml:space="preserve"> </w:t>
      </w:r>
      <w:r w:rsidRPr="007863AB">
        <w:rPr>
          <w:lang w:val="en-US"/>
        </w:rPr>
        <w:t>.</w:t>
      </w:r>
      <w:r w:rsidRPr="007863AB">
        <w:rPr>
          <w:lang w:val="en-US"/>
        </w:rPr>
        <w:t>/Bitcoin/blocks</w:t>
      </w:r>
    </w:p>
    <w:p w:rsidR="007863AB" w:rsidRDefault="007863AB" w:rsidP="007863AB">
      <w:r w:rsidRPr="007863AB">
        <w:t xml:space="preserve">// </w:t>
      </w:r>
      <w:r>
        <w:t xml:space="preserve">путь к папке, содержащей файлы </w:t>
      </w:r>
      <w:r>
        <w:t>результата приложения</w:t>
      </w:r>
    </w:p>
    <w:p w:rsidR="007863AB" w:rsidRPr="007863AB" w:rsidRDefault="007863AB" w:rsidP="007863AB">
      <w:r>
        <w:t>// папку нужно создать заранее</w:t>
      </w:r>
    </w:p>
    <w:p w:rsidR="007863AB" w:rsidRPr="007863AB" w:rsidRDefault="007863AB" w:rsidP="007863AB">
      <w:proofErr w:type="spellStart"/>
      <w:r w:rsidRPr="007863AB">
        <w:rPr>
          <w:lang w:val="en-US"/>
        </w:rPr>
        <w:t>btx</w:t>
      </w:r>
      <w:proofErr w:type="spellEnd"/>
      <w:r w:rsidRPr="007863AB">
        <w:t>_</w:t>
      </w:r>
      <w:r w:rsidRPr="007863AB">
        <w:rPr>
          <w:lang w:val="en-US"/>
        </w:rPr>
        <w:t>path</w:t>
      </w:r>
      <w:r w:rsidRPr="007863AB">
        <w:t xml:space="preserve"> </w:t>
      </w:r>
      <w:proofErr w:type="gramStart"/>
      <w:r w:rsidRPr="007863AB">
        <w:t>=</w:t>
      </w:r>
      <w:r w:rsidR="006F0939">
        <w:t xml:space="preserve"> </w:t>
      </w:r>
      <w:r w:rsidRPr="007863AB">
        <w:t>./</w:t>
      </w:r>
      <w:proofErr w:type="spellStart"/>
      <w:proofErr w:type="gramEnd"/>
      <w:r w:rsidRPr="007863AB">
        <w:rPr>
          <w:lang w:val="en-US"/>
        </w:rPr>
        <w:t>btx</w:t>
      </w:r>
      <w:proofErr w:type="spellEnd"/>
    </w:p>
    <w:p w:rsidR="007863AB" w:rsidRPr="007863AB" w:rsidRDefault="007863AB" w:rsidP="007863AB">
      <w:r w:rsidRPr="007863AB">
        <w:t xml:space="preserve">// </w:t>
      </w:r>
      <w:r>
        <w:t xml:space="preserve">количество файлов </w:t>
      </w:r>
      <w:r>
        <w:rPr>
          <w:lang w:val="en-US"/>
        </w:rPr>
        <w:t>bitcoin</w:t>
      </w:r>
      <w:r w:rsidRPr="007863AB">
        <w:t>-</w:t>
      </w:r>
      <w:r>
        <w:t>блоков</w:t>
      </w:r>
      <w:r>
        <w:t xml:space="preserve"> для построения</w:t>
      </w:r>
    </w:p>
    <w:p w:rsidR="007863AB" w:rsidRPr="007863AB" w:rsidRDefault="007863AB" w:rsidP="007863AB">
      <w:pPr>
        <w:rPr>
          <w:lang w:val="en-US"/>
        </w:rPr>
      </w:pPr>
      <w:proofErr w:type="spellStart"/>
      <w:r w:rsidRPr="007863AB">
        <w:rPr>
          <w:lang w:val="en-US"/>
        </w:rPr>
        <w:t>btc_files</w:t>
      </w:r>
      <w:proofErr w:type="spellEnd"/>
      <w:r w:rsidRPr="007863AB">
        <w:rPr>
          <w:lang w:val="en-US"/>
        </w:rPr>
        <w:t xml:space="preserve"> = 1200</w:t>
      </w:r>
    </w:p>
    <w:p w:rsidR="007863AB" w:rsidRDefault="007863AB" w:rsidP="007863AB">
      <w:r>
        <w:t xml:space="preserve">// </w:t>
      </w:r>
      <w:r w:rsidR="003C7A07">
        <w:t>П</w:t>
      </w:r>
      <w:r>
        <w:t>араметр формирования хеш-таблицы ускорения доступа к базе транзакций</w:t>
      </w:r>
    </w:p>
    <w:p w:rsidR="003C7A07" w:rsidRDefault="007863AB" w:rsidP="007863AB">
      <w:r>
        <w:t xml:space="preserve">// </w:t>
      </w:r>
      <w:r w:rsidR="003C7A07">
        <w:t>Пусть</w:t>
      </w:r>
      <w:r>
        <w:t xml:space="preserve"> максимальное количество транзакций в базе</w:t>
      </w:r>
      <w:r w:rsidR="003C7A07">
        <w:t xml:space="preserve"> </w:t>
      </w:r>
      <w:proofErr w:type="spellStart"/>
      <w:r w:rsidR="003C7A07">
        <w:rPr>
          <w:lang w:val="en-US"/>
        </w:rPr>
        <w:t>Nx</w:t>
      </w:r>
      <w:proofErr w:type="spellEnd"/>
      <w:r w:rsidR="003C7A07">
        <w:t>,</w:t>
      </w:r>
    </w:p>
    <w:p w:rsidR="007863AB" w:rsidRPr="003C7A07" w:rsidRDefault="003C7A07" w:rsidP="007863AB">
      <w:r>
        <w:t>// тогда</w:t>
      </w:r>
      <w:r w:rsidRPr="003C7A07">
        <w:t xml:space="preserve"> </w:t>
      </w:r>
      <w:proofErr w:type="spellStart"/>
      <w:r>
        <w:t>tx_accel_bits</w:t>
      </w:r>
      <w:proofErr w:type="spellEnd"/>
      <w:r w:rsidR="006F0939">
        <w:t xml:space="preserve"> </w:t>
      </w:r>
      <w:r>
        <w:t xml:space="preserve">= </w:t>
      </w:r>
      <w:proofErr w:type="spellStart"/>
      <w:r>
        <w:rPr>
          <w:lang w:val="en-US"/>
        </w:rPr>
        <w:t>ld</w:t>
      </w:r>
      <w:proofErr w:type="spellEnd"/>
      <w:r w:rsidRPr="003C7A07">
        <w:t>(</w:t>
      </w:r>
      <w:proofErr w:type="spellStart"/>
      <w:r>
        <w:rPr>
          <w:lang w:val="en-US"/>
        </w:rPr>
        <w:t>Nx</w:t>
      </w:r>
      <w:proofErr w:type="spellEnd"/>
      <w:r w:rsidRPr="003C7A07">
        <w:t>)</w:t>
      </w:r>
      <w:r>
        <w:t>-2</w:t>
      </w:r>
    </w:p>
    <w:p w:rsidR="003C7A07" w:rsidRDefault="003C7A07" w:rsidP="007863AB">
      <w:r w:rsidRPr="003C7A07">
        <w:t>//</w:t>
      </w:r>
      <w:r>
        <w:t xml:space="preserve"> Превышение этого числа за 30 может вызвать сбой программы.</w:t>
      </w:r>
    </w:p>
    <w:p w:rsidR="003C7A07" w:rsidRDefault="003C7A07" w:rsidP="003C7A07">
      <w:r>
        <w:t>//</w:t>
      </w:r>
      <w:r>
        <w:t xml:space="preserve"> </w:t>
      </w:r>
      <w:r>
        <w:t>П</w:t>
      </w:r>
      <w:r>
        <w:t xml:space="preserve">ревышение этого числа </w:t>
      </w:r>
      <w:r>
        <w:t xml:space="preserve">более вычисленного увеличивает время </w:t>
      </w:r>
    </w:p>
    <w:p w:rsidR="003C7A07" w:rsidRDefault="003C7A07" w:rsidP="003C7A07">
      <w:r>
        <w:t xml:space="preserve">// загрузки/сохранения </w:t>
      </w:r>
      <w:r>
        <w:t>хеш-таблицы.</w:t>
      </w:r>
      <w:r>
        <w:t xml:space="preserve"> </w:t>
      </w:r>
    </w:p>
    <w:p w:rsidR="003C7A07" w:rsidRDefault="003C7A07" w:rsidP="003C7A07">
      <w:r>
        <w:t>// Меньшее значение увеличивает время обработки потока блоков.</w:t>
      </w:r>
    </w:p>
    <w:p w:rsidR="007863AB" w:rsidRDefault="003C7A07" w:rsidP="007863AB">
      <w:proofErr w:type="spellStart"/>
      <w:r>
        <w:t>tx_accel_bits</w:t>
      </w:r>
      <w:proofErr w:type="spellEnd"/>
      <w:r>
        <w:t xml:space="preserve"> = 22</w:t>
      </w:r>
    </w:p>
    <w:p w:rsidR="003C7A07" w:rsidRDefault="003C7A07" w:rsidP="007863AB"/>
    <w:p w:rsidR="003C7A07" w:rsidRPr="007863AB" w:rsidRDefault="003C7A07" w:rsidP="003C7A07">
      <w:pPr>
        <w:pStyle w:val="2"/>
      </w:pPr>
      <w:proofErr w:type="spellStart"/>
      <w:r w:rsidRPr="007863AB">
        <w:rPr>
          <w:b/>
          <w:i/>
        </w:rPr>
        <w:t>collect_phi</w:t>
      </w:r>
      <w:proofErr w:type="spellEnd"/>
      <w:r w:rsidRPr="003C7A07">
        <w:t xml:space="preserve"> </w:t>
      </w:r>
      <w:r>
        <w:t xml:space="preserve">- </w:t>
      </w:r>
      <w:r>
        <w:t xml:space="preserve">собрать </w:t>
      </w:r>
      <w:r>
        <w:rPr>
          <w:lang w:val="en-US"/>
        </w:rPr>
        <w:t>phi</w:t>
      </w:r>
      <w:r w:rsidRPr="003C7A07">
        <w:t xml:space="preserve"> </w:t>
      </w:r>
      <w:r>
        <w:t>транзакций</w:t>
      </w:r>
      <w:r w:rsidRPr="003C7A07">
        <w:t>.</w:t>
      </w:r>
    </w:p>
    <w:p w:rsidR="003C7A07" w:rsidRDefault="003C7A07" w:rsidP="003C7A07">
      <w:proofErr w:type="spellStart"/>
      <w:r>
        <w:t>action</w:t>
      </w:r>
      <w:proofErr w:type="spellEnd"/>
      <w:r>
        <w:t xml:space="preserve"> = </w:t>
      </w:r>
      <w:proofErr w:type="spellStart"/>
      <w:r>
        <w:t>collect_phi</w:t>
      </w:r>
      <w:proofErr w:type="spellEnd"/>
    </w:p>
    <w:p w:rsidR="006F0939" w:rsidRDefault="006F0939" w:rsidP="006F0939">
      <w:r w:rsidRPr="007863AB">
        <w:t xml:space="preserve">// </w:t>
      </w:r>
      <w:r>
        <w:t>путь к папке, содержащей файлы результата приложения</w:t>
      </w:r>
    </w:p>
    <w:p w:rsidR="006F0939" w:rsidRDefault="006F0939" w:rsidP="006F0939">
      <w:proofErr w:type="spellStart"/>
      <w:r w:rsidRPr="007863AB">
        <w:rPr>
          <w:lang w:val="en-US"/>
        </w:rPr>
        <w:t>btx</w:t>
      </w:r>
      <w:proofErr w:type="spellEnd"/>
      <w:r w:rsidRPr="007863AB">
        <w:t>_</w:t>
      </w:r>
      <w:r w:rsidRPr="007863AB">
        <w:rPr>
          <w:lang w:val="en-US"/>
        </w:rPr>
        <w:t>path</w:t>
      </w:r>
      <w:r w:rsidRPr="007863AB">
        <w:t xml:space="preserve"> </w:t>
      </w:r>
      <w:proofErr w:type="gramStart"/>
      <w:r w:rsidRPr="007863AB">
        <w:t>=</w:t>
      </w:r>
      <w:r>
        <w:t xml:space="preserve"> </w:t>
      </w:r>
      <w:r w:rsidRPr="007863AB">
        <w:t>./</w:t>
      </w:r>
      <w:proofErr w:type="spellStart"/>
      <w:proofErr w:type="gramEnd"/>
      <w:r w:rsidRPr="007863AB">
        <w:rPr>
          <w:lang w:val="en-US"/>
        </w:rPr>
        <w:t>btx</w:t>
      </w:r>
      <w:proofErr w:type="spellEnd"/>
    </w:p>
    <w:p w:rsidR="006F0939" w:rsidRDefault="006F0939" w:rsidP="006F0939">
      <w:r>
        <w:t xml:space="preserve">// имя входного файла "решений" базы. Файл решений не связан с индексами и </w:t>
      </w:r>
    </w:p>
    <w:p w:rsidR="006F0939" w:rsidRDefault="006F0939" w:rsidP="006F0939">
      <w:r>
        <w:t xml:space="preserve">// ускорителями базы и может быть скопирован и переименован без разрушения </w:t>
      </w:r>
    </w:p>
    <w:p w:rsidR="006F0939" w:rsidRPr="006F0939" w:rsidRDefault="006F0939" w:rsidP="006F0939">
      <w:r>
        <w:t>// собственной целостности.</w:t>
      </w:r>
    </w:p>
    <w:p w:rsidR="003C7A07" w:rsidRDefault="003C7A07" w:rsidP="003C7A07">
      <w:proofErr w:type="spellStart"/>
      <w:r>
        <w:t>file_tx_decision</w:t>
      </w:r>
      <w:proofErr w:type="spellEnd"/>
      <w:r w:rsidR="006F0939">
        <w:t xml:space="preserve"> </w:t>
      </w:r>
      <w:r>
        <w:t>= tx_d</w:t>
      </w:r>
      <w:r w:rsidR="006F0939">
        <w:t>ecision</w:t>
      </w:r>
      <w:r>
        <w:t>.dat</w:t>
      </w:r>
    </w:p>
    <w:p w:rsidR="006F0939" w:rsidRDefault="006F0939" w:rsidP="003C7A07">
      <w:r>
        <w:lastRenderedPageBreak/>
        <w:t>// имя в</w:t>
      </w:r>
      <w:r>
        <w:t>ы</w:t>
      </w:r>
      <w:r>
        <w:t xml:space="preserve">ходного файла </w:t>
      </w:r>
      <w:r>
        <w:t xml:space="preserve">потока </w:t>
      </w:r>
      <w:r>
        <w:rPr>
          <w:lang w:val="en-US"/>
        </w:rPr>
        <w:t>phi</w:t>
      </w:r>
      <w:r w:rsidRPr="003C7A07">
        <w:t xml:space="preserve"> </w:t>
      </w:r>
      <w:r>
        <w:t>транзакций.</w:t>
      </w:r>
    </w:p>
    <w:p w:rsidR="003C7A07" w:rsidRDefault="006F0939" w:rsidP="003C7A07">
      <w:proofErr w:type="spellStart"/>
      <w:r>
        <w:t>file_phi</w:t>
      </w:r>
      <w:proofErr w:type="spellEnd"/>
      <w:r>
        <w:t xml:space="preserve"> = phi</w:t>
      </w:r>
      <w:r w:rsidR="003C7A07">
        <w:t>.dat</w:t>
      </w:r>
    </w:p>
    <w:p w:rsidR="006F0939" w:rsidRDefault="006F0939" w:rsidP="006F0939"/>
    <w:p w:rsidR="006F0939" w:rsidRPr="007863AB" w:rsidRDefault="006F0939" w:rsidP="006F0939">
      <w:pPr>
        <w:pStyle w:val="2"/>
      </w:pPr>
      <w:proofErr w:type="spellStart"/>
      <w:r w:rsidRPr="007863AB">
        <w:rPr>
          <w:b/>
          <w:i/>
        </w:rPr>
        <w:t>histogram</w:t>
      </w:r>
      <w:proofErr w:type="spellEnd"/>
      <w:r w:rsidRPr="003C7A07">
        <w:t xml:space="preserve"> </w:t>
      </w:r>
      <w:r>
        <w:t xml:space="preserve">- </w:t>
      </w:r>
      <w:r>
        <w:t>формирование гистограммы</w:t>
      </w:r>
      <w:r w:rsidRPr="003C7A07">
        <w:t>.</w:t>
      </w:r>
    </w:p>
    <w:p w:rsidR="006F0939" w:rsidRDefault="006F0939" w:rsidP="006F0939">
      <w:proofErr w:type="spellStart"/>
      <w:r>
        <w:t>action</w:t>
      </w:r>
      <w:proofErr w:type="spellEnd"/>
      <w:r>
        <w:t xml:space="preserve"> = </w:t>
      </w:r>
      <w:proofErr w:type="spellStart"/>
      <w:r>
        <w:t>histogram</w:t>
      </w:r>
      <w:proofErr w:type="spellEnd"/>
    </w:p>
    <w:p w:rsidR="006F0939" w:rsidRDefault="006F0939" w:rsidP="006F0939">
      <w:r w:rsidRPr="007863AB">
        <w:t xml:space="preserve">// </w:t>
      </w:r>
      <w:r>
        <w:t>путь к папке, содержащей файлы результата приложения</w:t>
      </w:r>
    </w:p>
    <w:p w:rsidR="006F0939" w:rsidRDefault="006F0939" w:rsidP="006F0939">
      <w:proofErr w:type="spellStart"/>
      <w:r w:rsidRPr="007863AB">
        <w:rPr>
          <w:lang w:val="en-US"/>
        </w:rPr>
        <w:t>btx</w:t>
      </w:r>
      <w:proofErr w:type="spellEnd"/>
      <w:r w:rsidRPr="007863AB">
        <w:t>_</w:t>
      </w:r>
      <w:r w:rsidRPr="007863AB">
        <w:rPr>
          <w:lang w:val="en-US"/>
        </w:rPr>
        <w:t>path</w:t>
      </w:r>
      <w:r w:rsidRPr="007863AB">
        <w:t xml:space="preserve"> =</w:t>
      </w:r>
      <w:proofErr w:type="gramStart"/>
      <w:r w:rsidRPr="007863AB">
        <w:t>./</w:t>
      </w:r>
      <w:proofErr w:type="spellStart"/>
      <w:proofErr w:type="gramEnd"/>
      <w:r w:rsidRPr="007863AB">
        <w:rPr>
          <w:lang w:val="en-US"/>
        </w:rPr>
        <w:t>btx</w:t>
      </w:r>
      <w:proofErr w:type="spellEnd"/>
    </w:p>
    <w:p w:rsidR="006F0939" w:rsidRDefault="006F0939" w:rsidP="006F0939">
      <w:r>
        <w:t xml:space="preserve">// имя файла потока </w:t>
      </w:r>
      <w:r>
        <w:rPr>
          <w:lang w:val="en-US"/>
        </w:rPr>
        <w:t>phi</w:t>
      </w:r>
      <w:r w:rsidRPr="003C7A07">
        <w:t xml:space="preserve"> </w:t>
      </w:r>
      <w:r>
        <w:t>транзакций.</w:t>
      </w:r>
    </w:p>
    <w:p w:rsidR="006F0939" w:rsidRDefault="006F0939" w:rsidP="006F0939">
      <w:proofErr w:type="spellStart"/>
      <w:r>
        <w:t>file_phi</w:t>
      </w:r>
      <w:proofErr w:type="spellEnd"/>
      <w:r>
        <w:t xml:space="preserve"> </w:t>
      </w:r>
      <w:r>
        <w:t>= phi.dat</w:t>
      </w:r>
    </w:p>
    <w:p w:rsidR="006F0939" w:rsidRDefault="006F0939" w:rsidP="006F0939">
      <w:r>
        <w:t xml:space="preserve">// </w:t>
      </w:r>
      <w:r>
        <w:t>И</w:t>
      </w:r>
      <w:r>
        <w:t>мя файла выходных данных, текст</w:t>
      </w:r>
      <w:r>
        <w:t xml:space="preserve"> в несколько строк, значения</w:t>
      </w:r>
      <w:r>
        <w:t xml:space="preserve"> </w:t>
      </w:r>
      <w:proofErr w:type="gramStart"/>
      <w:r>
        <w:t>через</w:t>
      </w:r>
      <w:proofErr w:type="gramEnd"/>
      <w:r>
        <w:t xml:space="preserve"> </w:t>
      </w:r>
      <w:r w:rsidRPr="006F0939">
        <w:t>";"</w:t>
      </w:r>
      <w:r>
        <w:t xml:space="preserve">. </w:t>
      </w:r>
    </w:p>
    <w:p w:rsidR="006F0939" w:rsidRDefault="006F0939" w:rsidP="006F0939">
      <w:r>
        <w:t xml:space="preserve">// Каждая строка соответствует одной гистограмме. </w:t>
      </w:r>
    </w:p>
    <w:p w:rsidR="006F0939" w:rsidRDefault="006F0939" w:rsidP="006F0939">
      <w:r>
        <w:t>// Значения - это количество</w:t>
      </w:r>
      <w:r w:rsidR="0024797C">
        <w:t xml:space="preserve"> входных</w:t>
      </w:r>
      <w:r>
        <w:t xml:space="preserve"> значений, попавших в </w:t>
      </w:r>
      <w:proofErr w:type="gramStart"/>
      <w:r>
        <w:t>соответствующий</w:t>
      </w:r>
      <w:proofErr w:type="gramEnd"/>
      <w:r>
        <w:t xml:space="preserve"> </w:t>
      </w:r>
    </w:p>
    <w:p w:rsidR="006F0939" w:rsidRPr="006F0939" w:rsidRDefault="006F0939" w:rsidP="006F0939">
      <w:pPr>
        <w:rPr>
          <w:lang w:val="en-US"/>
        </w:rPr>
      </w:pPr>
      <w:r w:rsidRPr="006F0939">
        <w:rPr>
          <w:lang w:val="en-US"/>
        </w:rPr>
        <w:t xml:space="preserve">// </w:t>
      </w:r>
      <w:r>
        <w:t>интервал</w:t>
      </w:r>
      <w:r w:rsidRPr="006F0939">
        <w:rPr>
          <w:lang w:val="en-US"/>
        </w:rPr>
        <w:t>.</w:t>
      </w:r>
    </w:p>
    <w:p w:rsidR="006F0939" w:rsidRDefault="006F0939" w:rsidP="006F0939">
      <w:r>
        <w:rPr>
          <w:lang w:val="en-US"/>
        </w:rPr>
        <w:t>file</w:t>
      </w:r>
      <w:r w:rsidRPr="0024797C">
        <w:t>_</w:t>
      </w:r>
      <w:r>
        <w:rPr>
          <w:lang w:val="en-US"/>
        </w:rPr>
        <w:t>histogram</w:t>
      </w:r>
      <w:r w:rsidRPr="0024797C">
        <w:t xml:space="preserve"> = </w:t>
      </w:r>
      <w:proofErr w:type="spellStart"/>
      <w:r>
        <w:rPr>
          <w:lang w:val="en-US"/>
        </w:rPr>
        <w:t>hist</w:t>
      </w:r>
      <w:proofErr w:type="spellEnd"/>
      <w:r w:rsidRPr="0024797C">
        <w:t>.</w:t>
      </w:r>
      <w:r>
        <w:rPr>
          <w:lang w:val="en-US"/>
        </w:rPr>
        <w:t>txt</w:t>
      </w:r>
    </w:p>
    <w:p w:rsidR="0024797C" w:rsidRPr="0024797C" w:rsidRDefault="0024797C" w:rsidP="006F0939">
      <w:r>
        <w:t>//</w:t>
      </w:r>
    </w:p>
    <w:p w:rsidR="006F0939" w:rsidRDefault="006F0939" w:rsidP="006F0939">
      <w:r>
        <w:t>// формирование гистограммы</w:t>
      </w:r>
    </w:p>
    <w:p w:rsidR="006F0939" w:rsidRDefault="006F0939" w:rsidP="006F0939">
      <w:r>
        <w:t xml:space="preserve">// "минимум" </w:t>
      </w:r>
      <w:r w:rsidR="0024797C">
        <w:t xml:space="preserve">- граница первого столбца гистограммы </w:t>
      </w:r>
    </w:p>
    <w:p w:rsidR="006F0939" w:rsidRDefault="006F0939" w:rsidP="006F0939">
      <w:proofErr w:type="spellStart"/>
      <w:r>
        <w:t>hist_minimum</w:t>
      </w:r>
      <w:proofErr w:type="spellEnd"/>
      <w:r>
        <w:t xml:space="preserve"> = 0</w:t>
      </w:r>
    </w:p>
    <w:p w:rsidR="006F0939" w:rsidRDefault="006F0939" w:rsidP="006F0939">
      <w:r>
        <w:t>// "максимум"</w:t>
      </w:r>
      <w:r w:rsidR="0024797C">
        <w:t xml:space="preserve"> - граница </w:t>
      </w:r>
      <w:r w:rsidR="0024797C">
        <w:t>последне</w:t>
      </w:r>
      <w:r w:rsidR="0024797C">
        <w:t>го столбца гистограммы</w:t>
      </w:r>
    </w:p>
    <w:p w:rsidR="006F0939" w:rsidRDefault="006F0939" w:rsidP="006F0939">
      <w:proofErr w:type="spellStart"/>
      <w:r>
        <w:t>hist_maximum</w:t>
      </w:r>
      <w:proofErr w:type="spellEnd"/>
      <w:r>
        <w:t xml:space="preserve"> = 10000000</w:t>
      </w:r>
    </w:p>
    <w:p w:rsidR="006F0939" w:rsidRDefault="006F0939" w:rsidP="006F0939">
      <w:r>
        <w:t>// количество столбцов гистограммы (включая первый и последний)</w:t>
      </w:r>
    </w:p>
    <w:p w:rsidR="006F0939" w:rsidRDefault="006F0939" w:rsidP="006F0939">
      <w:proofErr w:type="spellStart"/>
      <w:r>
        <w:t>hist_number_of_intervals</w:t>
      </w:r>
      <w:proofErr w:type="spellEnd"/>
      <w:r>
        <w:t xml:space="preserve">   = 100</w:t>
      </w:r>
    </w:p>
    <w:p w:rsidR="0024797C" w:rsidRDefault="0024797C" w:rsidP="006F0939">
      <w:r>
        <w:t>//</w:t>
      </w:r>
    </w:p>
    <w:p w:rsidR="006F0939" w:rsidRDefault="006F0939" w:rsidP="006F0939">
      <w:r>
        <w:t>// отбор точек из входной последовательности</w:t>
      </w:r>
    </w:p>
    <w:p w:rsidR="006F0939" w:rsidRDefault="006F0939" w:rsidP="006F0939">
      <w:r>
        <w:t xml:space="preserve">// пропуск указанного количества точек от начала входной последовательности </w:t>
      </w:r>
      <w:proofErr w:type="spellStart"/>
      <w:r>
        <w:t>hist_first_point</w:t>
      </w:r>
      <w:proofErr w:type="spellEnd"/>
      <w:r>
        <w:t xml:space="preserve">           = 8000000</w:t>
      </w:r>
    </w:p>
    <w:p w:rsidR="006F0939" w:rsidRDefault="006F0939" w:rsidP="006F0939">
      <w:r>
        <w:t>// шаг между точками одной выборки:</w:t>
      </w:r>
    </w:p>
    <w:p w:rsidR="006F0939" w:rsidRDefault="006F0939" w:rsidP="006F0939">
      <w:r>
        <w:t>//   1 - если выборки не налагаются</w:t>
      </w:r>
    </w:p>
    <w:p w:rsidR="006F0939" w:rsidRDefault="006F0939" w:rsidP="006F0939">
      <w:r>
        <w:t>//   n - количество выборок, если выборки налагаются</w:t>
      </w:r>
    </w:p>
    <w:p w:rsidR="006F0939" w:rsidRPr="006F0939" w:rsidRDefault="006F0939" w:rsidP="006F0939">
      <w:pPr>
        <w:rPr>
          <w:lang w:val="en-US"/>
        </w:rPr>
      </w:pPr>
      <w:proofErr w:type="spellStart"/>
      <w:r w:rsidRPr="006F0939">
        <w:rPr>
          <w:lang w:val="en-US"/>
        </w:rPr>
        <w:t>hist_step_to_next_point</w:t>
      </w:r>
      <w:proofErr w:type="spellEnd"/>
      <w:r w:rsidRPr="006F0939">
        <w:rPr>
          <w:lang w:val="en-US"/>
        </w:rPr>
        <w:t xml:space="preserve">    = 10</w:t>
      </w:r>
    </w:p>
    <w:p w:rsidR="006F0939" w:rsidRDefault="006F0939" w:rsidP="006F0939">
      <w:r>
        <w:t>// шаг между выборками:</w:t>
      </w:r>
    </w:p>
    <w:p w:rsidR="006F0939" w:rsidRDefault="006F0939" w:rsidP="006F0939">
      <w:r>
        <w:t>//   1 - если выборки налагаются</w:t>
      </w:r>
    </w:p>
    <w:p w:rsidR="006F0939" w:rsidRDefault="006F0939" w:rsidP="006F0939">
      <w:r>
        <w:t>//   n - количество точек в одной выборке, если выборки не налагаются</w:t>
      </w:r>
    </w:p>
    <w:p w:rsidR="006F0939" w:rsidRDefault="006F0939" w:rsidP="006F0939">
      <w:proofErr w:type="spellStart"/>
      <w:r w:rsidRPr="006F0939">
        <w:rPr>
          <w:lang w:val="en-US"/>
        </w:rPr>
        <w:t>hist_step_to_next_sequence</w:t>
      </w:r>
      <w:proofErr w:type="spellEnd"/>
      <w:r w:rsidRPr="006F0939">
        <w:rPr>
          <w:lang w:val="en-US"/>
        </w:rPr>
        <w:t xml:space="preserve"> = 1</w:t>
      </w:r>
    </w:p>
    <w:p w:rsidR="0024797C" w:rsidRPr="0024797C" w:rsidRDefault="0024797C" w:rsidP="006F0939">
      <w:bookmarkStart w:id="0" w:name="_GoBack"/>
      <w:bookmarkEnd w:id="0"/>
    </w:p>
    <w:sectPr w:rsidR="0024797C" w:rsidRPr="0024797C" w:rsidSect="0027103A"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4A45" w:rsidRDefault="00634A45" w:rsidP="00106745">
      <w:r>
        <w:separator/>
      </w:r>
    </w:p>
    <w:p w:rsidR="00634A45" w:rsidRDefault="00634A45" w:rsidP="00106745"/>
    <w:p w:rsidR="00634A45" w:rsidRDefault="00634A45" w:rsidP="00106745"/>
  </w:endnote>
  <w:endnote w:type="continuationSeparator" w:id="0">
    <w:p w:rsidR="00634A45" w:rsidRDefault="00634A45" w:rsidP="00106745">
      <w:r>
        <w:continuationSeparator/>
      </w:r>
    </w:p>
    <w:p w:rsidR="00634A45" w:rsidRDefault="00634A45" w:rsidP="00106745"/>
    <w:p w:rsidR="00634A45" w:rsidRDefault="00634A45" w:rsidP="0010674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0A54" w:rsidRDefault="00590A54" w:rsidP="00106745">
    <w:pPr>
      <w:pStyle w:val="a9"/>
    </w:pPr>
    <w:r>
      <w:tab/>
      <w:t>[</w:t>
    </w:r>
    <w:r>
      <w:fldChar w:fldCharType="begin"/>
    </w:r>
    <w:r>
      <w:instrText xml:space="preserve"> PAGE   \* MERGEFORMAT </w:instrText>
    </w:r>
    <w:r>
      <w:fldChar w:fldCharType="separate"/>
    </w:r>
    <w:r w:rsidR="0024797C">
      <w:rPr>
        <w:noProof/>
      </w:rPr>
      <w:t>1</w:t>
    </w:r>
    <w:r>
      <w:fldChar w:fldCharType="end"/>
    </w:r>
    <w:r>
      <w:t>]</w:t>
    </w:r>
    <w: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0A54" w:rsidRDefault="00590A54" w:rsidP="00106745">
    <w:pPr>
      <w:pStyle w:val="a9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4A45" w:rsidRDefault="00634A45" w:rsidP="00106745">
      <w:r>
        <w:separator/>
      </w:r>
    </w:p>
    <w:p w:rsidR="00634A45" w:rsidRDefault="00634A45" w:rsidP="00106745"/>
    <w:p w:rsidR="00634A45" w:rsidRDefault="00634A45" w:rsidP="00106745"/>
  </w:footnote>
  <w:footnote w:type="continuationSeparator" w:id="0">
    <w:p w:rsidR="00634A45" w:rsidRDefault="00634A45" w:rsidP="00106745">
      <w:r>
        <w:continuationSeparator/>
      </w:r>
    </w:p>
    <w:p w:rsidR="00634A45" w:rsidRDefault="00634A45" w:rsidP="00106745"/>
    <w:p w:rsidR="00634A45" w:rsidRDefault="00634A45" w:rsidP="0010674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0A54" w:rsidRPr="00B23599" w:rsidRDefault="00590A54" w:rsidP="00106745">
    <w:pPr>
      <w:pStyle w:val="a7"/>
    </w:pPr>
    <w:r>
      <w:tab/>
    </w:r>
    <w:r w:rsidRPr="00291017"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0A54" w:rsidRDefault="00590A54" w:rsidP="00106745">
    <w:pPr>
      <w:pStyle w:val="a7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A0E41"/>
    <w:multiLevelType w:val="hybridMultilevel"/>
    <w:tmpl w:val="9A84637A"/>
    <w:lvl w:ilvl="0" w:tplc="BE8CB3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97447"/>
    <w:multiLevelType w:val="hybridMultilevel"/>
    <w:tmpl w:val="0C7444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5E7C24"/>
    <w:multiLevelType w:val="hybridMultilevel"/>
    <w:tmpl w:val="8646C9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F21702"/>
    <w:multiLevelType w:val="hybridMultilevel"/>
    <w:tmpl w:val="D68A0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B328E9"/>
    <w:multiLevelType w:val="hybridMultilevel"/>
    <w:tmpl w:val="7B260646"/>
    <w:lvl w:ilvl="0" w:tplc="0EC603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3E729D"/>
    <w:multiLevelType w:val="hybridMultilevel"/>
    <w:tmpl w:val="934E87CE"/>
    <w:lvl w:ilvl="0" w:tplc="B8D2D884">
      <w:start w:val="1"/>
      <w:numFmt w:val="bullet"/>
      <w:lvlText w:val="-"/>
      <w:lvlJc w:val="left"/>
      <w:pPr>
        <w:ind w:left="106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>
    <w:nsid w:val="17FD0860"/>
    <w:multiLevelType w:val="hybridMultilevel"/>
    <w:tmpl w:val="F14A30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890E68"/>
    <w:multiLevelType w:val="hybridMultilevel"/>
    <w:tmpl w:val="A46EC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13116A"/>
    <w:multiLevelType w:val="hybridMultilevel"/>
    <w:tmpl w:val="8BACE4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334D47"/>
    <w:multiLevelType w:val="hybridMultilevel"/>
    <w:tmpl w:val="A16C54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087830"/>
    <w:multiLevelType w:val="hybridMultilevel"/>
    <w:tmpl w:val="1D42B2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5FE47FA"/>
    <w:multiLevelType w:val="hybridMultilevel"/>
    <w:tmpl w:val="E6087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1A829E4"/>
    <w:multiLevelType w:val="hybridMultilevel"/>
    <w:tmpl w:val="D0804BDC"/>
    <w:lvl w:ilvl="0" w:tplc="0EC6034C">
      <w:start w:val="1"/>
      <w:numFmt w:val="decimal"/>
      <w:lvlText w:val="%1."/>
      <w:lvlJc w:val="left"/>
      <w:pPr>
        <w:ind w:left="854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>
    <w:nsid w:val="335B6247"/>
    <w:multiLevelType w:val="hybridMultilevel"/>
    <w:tmpl w:val="0778CA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4D05E2A"/>
    <w:multiLevelType w:val="hybridMultilevel"/>
    <w:tmpl w:val="75B4E2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8635CF6"/>
    <w:multiLevelType w:val="hybridMultilevel"/>
    <w:tmpl w:val="125CB51C"/>
    <w:lvl w:ilvl="0" w:tplc="FE0222B0">
      <w:start w:val="1"/>
      <w:numFmt w:val="decimal"/>
      <w:lvlText w:val="(%1)"/>
      <w:lvlJc w:val="left"/>
      <w:pPr>
        <w:ind w:left="925" w:hanging="58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0" w:hanging="360"/>
      </w:pPr>
    </w:lvl>
    <w:lvl w:ilvl="2" w:tplc="0419001B" w:tentative="1">
      <w:start w:val="1"/>
      <w:numFmt w:val="lowerRoman"/>
      <w:lvlText w:val="%3."/>
      <w:lvlJc w:val="right"/>
      <w:pPr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6">
    <w:nsid w:val="3EFC0E15"/>
    <w:multiLevelType w:val="hybridMultilevel"/>
    <w:tmpl w:val="D0804BDC"/>
    <w:lvl w:ilvl="0" w:tplc="0EC6034C">
      <w:start w:val="1"/>
      <w:numFmt w:val="decimal"/>
      <w:lvlText w:val="%1."/>
      <w:lvlJc w:val="left"/>
      <w:pPr>
        <w:ind w:left="854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>
    <w:nsid w:val="40345BA9"/>
    <w:multiLevelType w:val="hybridMultilevel"/>
    <w:tmpl w:val="D0804BDC"/>
    <w:lvl w:ilvl="0" w:tplc="0EC6034C">
      <w:start w:val="1"/>
      <w:numFmt w:val="decimal"/>
      <w:lvlText w:val="%1."/>
      <w:lvlJc w:val="left"/>
      <w:pPr>
        <w:ind w:left="854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>
    <w:nsid w:val="46C53A45"/>
    <w:multiLevelType w:val="hybridMultilevel"/>
    <w:tmpl w:val="5906AE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CBB6B23"/>
    <w:multiLevelType w:val="hybridMultilevel"/>
    <w:tmpl w:val="94060D94"/>
    <w:lvl w:ilvl="0" w:tplc="04190003">
      <w:start w:val="1"/>
      <w:numFmt w:val="bullet"/>
      <w:lvlText w:val="o"/>
      <w:lvlJc w:val="left"/>
      <w:pPr>
        <w:ind w:left="1060" w:hanging="360"/>
      </w:pPr>
      <w:rPr>
        <w:rFonts w:ascii="Courier New" w:hAnsi="Courier New" w:cs="Courier New" w:hint="default"/>
      </w:rPr>
    </w:lvl>
    <w:lvl w:ilvl="1" w:tplc="28B86612">
      <w:numFmt w:val="bullet"/>
      <w:lvlText w:val="•"/>
      <w:lvlJc w:val="left"/>
      <w:pPr>
        <w:ind w:left="2005" w:hanging="585"/>
      </w:pPr>
      <w:rPr>
        <w:rFonts w:ascii="Courier New" w:eastAsia="Calibri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0">
    <w:nsid w:val="4F912E57"/>
    <w:multiLevelType w:val="hybridMultilevel"/>
    <w:tmpl w:val="0BD654D8"/>
    <w:lvl w:ilvl="0" w:tplc="A81245AE">
      <w:start w:val="1"/>
      <w:numFmt w:val="decimal"/>
      <w:lvlText w:val="(%1)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D653BED"/>
    <w:multiLevelType w:val="hybridMultilevel"/>
    <w:tmpl w:val="5B8CA0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5AD786D"/>
    <w:multiLevelType w:val="hybridMultilevel"/>
    <w:tmpl w:val="64C43F7A"/>
    <w:lvl w:ilvl="0" w:tplc="B8D2D884">
      <w:start w:val="1"/>
      <w:numFmt w:val="bullet"/>
      <w:lvlText w:val="-"/>
      <w:lvlJc w:val="left"/>
      <w:pPr>
        <w:ind w:left="106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3">
    <w:nsid w:val="68C76314"/>
    <w:multiLevelType w:val="hybridMultilevel"/>
    <w:tmpl w:val="D0804BDC"/>
    <w:lvl w:ilvl="0" w:tplc="0EC6034C">
      <w:start w:val="1"/>
      <w:numFmt w:val="decimal"/>
      <w:lvlText w:val="%1."/>
      <w:lvlJc w:val="left"/>
      <w:pPr>
        <w:ind w:left="854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>
    <w:nsid w:val="7056631D"/>
    <w:multiLevelType w:val="hybridMultilevel"/>
    <w:tmpl w:val="271CAE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2364041"/>
    <w:multiLevelType w:val="hybridMultilevel"/>
    <w:tmpl w:val="911C6C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2EC293B"/>
    <w:multiLevelType w:val="hybridMultilevel"/>
    <w:tmpl w:val="E668B1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572E97"/>
    <w:multiLevelType w:val="hybridMultilevel"/>
    <w:tmpl w:val="27E62C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6D64E20"/>
    <w:multiLevelType w:val="hybridMultilevel"/>
    <w:tmpl w:val="D2BCEF38"/>
    <w:lvl w:ilvl="0" w:tplc="0EC603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79C0084"/>
    <w:multiLevelType w:val="hybridMultilevel"/>
    <w:tmpl w:val="CBBC9126"/>
    <w:lvl w:ilvl="0" w:tplc="B8D2D884">
      <w:start w:val="1"/>
      <w:numFmt w:val="bullet"/>
      <w:lvlText w:val="-"/>
      <w:lvlJc w:val="left"/>
      <w:pPr>
        <w:ind w:left="1060" w:hanging="360"/>
      </w:pPr>
      <w:rPr>
        <w:rFonts w:ascii="Courier New" w:hAnsi="Courier New" w:hint="default"/>
      </w:rPr>
    </w:lvl>
    <w:lvl w:ilvl="1" w:tplc="B8D2D884">
      <w:start w:val="1"/>
      <w:numFmt w:val="bullet"/>
      <w:lvlText w:val="-"/>
      <w:lvlJc w:val="left"/>
      <w:pPr>
        <w:ind w:left="17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0">
    <w:nsid w:val="79BD1D95"/>
    <w:multiLevelType w:val="multilevel"/>
    <w:tmpl w:val="E780A388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19"/>
  </w:num>
  <w:num w:numId="2">
    <w:abstractNumId w:val="20"/>
  </w:num>
  <w:num w:numId="3">
    <w:abstractNumId w:val="15"/>
  </w:num>
  <w:num w:numId="4">
    <w:abstractNumId w:val="22"/>
  </w:num>
  <w:num w:numId="5">
    <w:abstractNumId w:val="5"/>
  </w:num>
  <w:num w:numId="6">
    <w:abstractNumId w:val="29"/>
  </w:num>
  <w:num w:numId="7">
    <w:abstractNumId w:val="17"/>
  </w:num>
  <w:num w:numId="8">
    <w:abstractNumId w:val="23"/>
  </w:num>
  <w:num w:numId="9">
    <w:abstractNumId w:val="12"/>
  </w:num>
  <w:num w:numId="10">
    <w:abstractNumId w:val="16"/>
  </w:num>
  <w:num w:numId="11">
    <w:abstractNumId w:val="4"/>
  </w:num>
  <w:num w:numId="12">
    <w:abstractNumId w:val="28"/>
  </w:num>
  <w:num w:numId="13">
    <w:abstractNumId w:val="30"/>
  </w:num>
  <w:num w:numId="14">
    <w:abstractNumId w:val="7"/>
  </w:num>
  <w:num w:numId="15">
    <w:abstractNumId w:val="2"/>
  </w:num>
  <w:num w:numId="16">
    <w:abstractNumId w:val="10"/>
  </w:num>
  <w:num w:numId="17">
    <w:abstractNumId w:val="1"/>
  </w:num>
  <w:num w:numId="18">
    <w:abstractNumId w:val="25"/>
  </w:num>
  <w:num w:numId="19">
    <w:abstractNumId w:val="26"/>
  </w:num>
  <w:num w:numId="20">
    <w:abstractNumId w:val="6"/>
  </w:num>
  <w:num w:numId="21">
    <w:abstractNumId w:val="24"/>
  </w:num>
  <w:num w:numId="22">
    <w:abstractNumId w:val="3"/>
  </w:num>
  <w:num w:numId="23">
    <w:abstractNumId w:val="21"/>
  </w:num>
  <w:num w:numId="24">
    <w:abstractNumId w:val="27"/>
  </w:num>
  <w:num w:numId="25">
    <w:abstractNumId w:val="11"/>
  </w:num>
  <w:num w:numId="26">
    <w:abstractNumId w:val="13"/>
  </w:num>
  <w:num w:numId="27">
    <w:abstractNumId w:val="30"/>
  </w:num>
  <w:num w:numId="28">
    <w:abstractNumId w:val="30"/>
  </w:num>
  <w:num w:numId="29">
    <w:abstractNumId w:val="30"/>
  </w:num>
  <w:num w:numId="30">
    <w:abstractNumId w:val="30"/>
  </w:num>
  <w:num w:numId="31">
    <w:abstractNumId w:val="30"/>
  </w:num>
  <w:num w:numId="32">
    <w:abstractNumId w:val="30"/>
  </w:num>
  <w:num w:numId="33">
    <w:abstractNumId w:val="30"/>
  </w:num>
  <w:num w:numId="34">
    <w:abstractNumId w:val="30"/>
  </w:num>
  <w:num w:numId="35">
    <w:abstractNumId w:val="9"/>
  </w:num>
  <w:num w:numId="36">
    <w:abstractNumId w:val="0"/>
  </w:num>
  <w:num w:numId="37">
    <w:abstractNumId w:val="14"/>
  </w:num>
  <w:num w:numId="38">
    <w:abstractNumId w:val="8"/>
  </w:num>
  <w:num w:numId="3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2"/>
  <w:proofState w:spelling="clean" w:grammar="clean"/>
  <w:attachedTemplate r:id="rId1"/>
  <w:defaultTabStop w:val="709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6EB6"/>
    <w:rsid w:val="000077A4"/>
    <w:rsid w:val="00014F83"/>
    <w:rsid w:val="00015EFC"/>
    <w:rsid w:val="00015FC8"/>
    <w:rsid w:val="0001744C"/>
    <w:rsid w:val="000200CB"/>
    <w:rsid w:val="00025C3A"/>
    <w:rsid w:val="00031CF1"/>
    <w:rsid w:val="000379D5"/>
    <w:rsid w:val="00044888"/>
    <w:rsid w:val="00055C3D"/>
    <w:rsid w:val="00090685"/>
    <w:rsid w:val="00092425"/>
    <w:rsid w:val="00097F94"/>
    <w:rsid w:val="000B616A"/>
    <w:rsid w:val="000C4522"/>
    <w:rsid w:val="000C4CEF"/>
    <w:rsid w:val="000C5238"/>
    <w:rsid w:val="000C5816"/>
    <w:rsid w:val="000C7F5B"/>
    <w:rsid w:val="000D578D"/>
    <w:rsid w:val="000D6BB8"/>
    <w:rsid w:val="000D76B7"/>
    <w:rsid w:val="000E7BBB"/>
    <w:rsid w:val="000F1966"/>
    <w:rsid w:val="000F7E73"/>
    <w:rsid w:val="00103676"/>
    <w:rsid w:val="00104F65"/>
    <w:rsid w:val="00106745"/>
    <w:rsid w:val="00106FB2"/>
    <w:rsid w:val="00113071"/>
    <w:rsid w:val="00123098"/>
    <w:rsid w:val="00133FF9"/>
    <w:rsid w:val="00144637"/>
    <w:rsid w:val="001463D0"/>
    <w:rsid w:val="00147C60"/>
    <w:rsid w:val="00151218"/>
    <w:rsid w:val="00156D47"/>
    <w:rsid w:val="00160F00"/>
    <w:rsid w:val="00171623"/>
    <w:rsid w:val="001918D8"/>
    <w:rsid w:val="00193E5E"/>
    <w:rsid w:val="00197CF4"/>
    <w:rsid w:val="001B0C34"/>
    <w:rsid w:val="001B27A6"/>
    <w:rsid w:val="001C6EB6"/>
    <w:rsid w:val="001E0B8A"/>
    <w:rsid w:val="001E55F8"/>
    <w:rsid w:val="001E7593"/>
    <w:rsid w:val="001F4AE1"/>
    <w:rsid w:val="001F4D77"/>
    <w:rsid w:val="00205A48"/>
    <w:rsid w:val="00212A61"/>
    <w:rsid w:val="00220C9F"/>
    <w:rsid w:val="00226AE7"/>
    <w:rsid w:val="00237585"/>
    <w:rsid w:val="002436FD"/>
    <w:rsid w:val="00246097"/>
    <w:rsid w:val="0024797C"/>
    <w:rsid w:val="002545E3"/>
    <w:rsid w:val="002569B3"/>
    <w:rsid w:val="0026510C"/>
    <w:rsid w:val="0027103A"/>
    <w:rsid w:val="00291017"/>
    <w:rsid w:val="00291D0E"/>
    <w:rsid w:val="00293545"/>
    <w:rsid w:val="002A3B0E"/>
    <w:rsid w:val="002C086D"/>
    <w:rsid w:val="002C7FF7"/>
    <w:rsid w:val="002D2132"/>
    <w:rsid w:val="002D7479"/>
    <w:rsid w:val="002E3E7B"/>
    <w:rsid w:val="002F2280"/>
    <w:rsid w:val="003020E6"/>
    <w:rsid w:val="00306C1C"/>
    <w:rsid w:val="00322F3E"/>
    <w:rsid w:val="003249AF"/>
    <w:rsid w:val="00334B8A"/>
    <w:rsid w:val="00335102"/>
    <w:rsid w:val="003447D1"/>
    <w:rsid w:val="0034536B"/>
    <w:rsid w:val="00357645"/>
    <w:rsid w:val="00363D20"/>
    <w:rsid w:val="0037330D"/>
    <w:rsid w:val="00375054"/>
    <w:rsid w:val="00382905"/>
    <w:rsid w:val="003916CA"/>
    <w:rsid w:val="0039410D"/>
    <w:rsid w:val="00396930"/>
    <w:rsid w:val="00397842"/>
    <w:rsid w:val="003A4EC4"/>
    <w:rsid w:val="003A5648"/>
    <w:rsid w:val="003C6A40"/>
    <w:rsid w:val="003C7A07"/>
    <w:rsid w:val="003D04FB"/>
    <w:rsid w:val="003D333D"/>
    <w:rsid w:val="003D52F1"/>
    <w:rsid w:val="003E0F38"/>
    <w:rsid w:val="003E3E06"/>
    <w:rsid w:val="00413968"/>
    <w:rsid w:val="004144A8"/>
    <w:rsid w:val="004311C2"/>
    <w:rsid w:val="004319F6"/>
    <w:rsid w:val="00440334"/>
    <w:rsid w:val="004506AC"/>
    <w:rsid w:val="004576FD"/>
    <w:rsid w:val="0046324F"/>
    <w:rsid w:val="0046551A"/>
    <w:rsid w:val="004808B7"/>
    <w:rsid w:val="00493817"/>
    <w:rsid w:val="00495E88"/>
    <w:rsid w:val="00497A55"/>
    <w:rsid w:val="004A3277"/>
    <w:rsid w:val="004B76ED"/>
    <w:rsid w:val="004D5A47"/>
    <w:rsid w:val="004D66A8"/>
    <w:rsid w:val="004E5E5B"/>
    <w:rsid w:val="004E62FD"/>
    <w:rsid w:val="004F543B"/>
    <w:rsid w:val="0050164A"/>
    <w:rsid w:val="005027CB"/>
    <w:rsid w:val="0050618C"/>
    <w:rsid w:val="005211D9"/>
    <w:rsid w:val="005370CA"/>
    <w:rsid w:val="005447C4"/>
    <w:rsid w:val="00545564"/>
    <w:rsid w:val="00573D67"/>
    <w:rsid w:val="00581B56"/>
    <w:rsid w:val="00582C19"/>
    <w:rsid w:val="00590A54"/>
    <w:rsid w:val="005922A8"/>
    <w:rsid w:val="005A0ACA"/>
    <w:rsid w:val="005A2FF6"/>
    <w:rsid w:val="005B6FA8"/>
    <w:rsid w:val="005C23EE"/>
    <w:rsid w:val="005D08DA"/>
    <w:rsid w:val="005E0E88"/>
    <w:rsid w:val="005E1300"/>
    <w:rsid w:val="005E6195"/>
    <w:rsid w:val="005F03CA"/>
    <w:rsid w:val="005F1970"/>
    <w:rsid w:val="005F3742"/>
    <w:rsid w:val="00607514"/>
    <w:rsid w:val="006159EA"/>
    <w:rsid w:val="00615AD9"/>
    <w:rsid w:val="00626FDC"/>
    <w:rsid w:val="00631D75"/>
    <w:rsid w:val="006327CC"/>
    <w:rsid w:val="00634A45"/>
    <w:rsid w:val="00635323"/>
    <w:rsid w:val="00652844"/>
    <w:rsid w:val="006539AB"/>
    <w:rsid w:val="0067709E"/>
    <w:rsid w:val="006832DF"/>
    <w:rsid w:val="00692498"/>
    <w:rsid w:val="00697DEE"/>
    <w:rsid w:val="006A2E96"/>
    <w:rsid w:val="006A5532"/>
    <w:rsid w:val="006B4DA8"/>
    <w:rsid w:val="006D01C6"/>
    <w:rsid w:val="006D221A"/>
    <w:rsid w:val="006D4197"/>
    <w:rsid w:val="006E1D1E"/>
    <w:rsid w:val="006F0939"/>
    <w:rsid w:val="006F623B"/>
    <w:rsid w:val="006F7003"/>
    <w:rsid w:val="006F7892"/>
    <w:rsid w:val="00701B29"/>
    <w:rsid w:val="0072551A"/>
    <w:rsid w:val="0072643A"/>
    <w:rsid w:val="00733D4E"/>
    <w:rsid w:val="00741B78"/>
    <w:rsid w:val="0074339E"/>
    <w:rsid w:val="0076268C"/>
    <w:rsid w:val="007819D0"/>
    <w:rsid w:val="007863AB"/>
    <w:rsid w:val="0079276E"/>
    <w:rsid w:val="00796838"/>
    <w:rsid w:val="007C2DB3"/>
    <w:rsid w:val="007D01BD"/>
    <w:rsid w:val="007F0C2F"/>
    <w:rsid w:val="007F55E9"/>
    <w:rsid w:val="00803B44"/>
    <w:rsid w:val="00816A4E"/>
    <w:rsid w:val="00821847"/>
    <w:rsid w:val="008313CF"/>
    <w:rsid w:val="00831EBD"/>
    <w:rsid w:val="00844CE3"/>
    <w:rsid w:val="0084650D"/>
    <w:rsid w:val="0085258D"/>
    <w:rsid w:val="00867A2E"/>
    <w:rsid w:val="00872CED"/>
    <w:rsid w:val="00875F96"/>
    <w:rsid w:val="00880A4A"/>
    <w:rsid w:val="008A495D"/>
    <w:rsid w:val="008C1590"/>
    <w:rsid w:val="008D16C7"/>
    <w:rsid w:val="008D2D44"/>
    <w:rsid w:val="008D7864"/>
    <w:rsid w:val="008E3803"/>
    <w:rsid w:val="00903CEE"/>
    <w:rsid w:val="00913104"/>
    <w:rsid w:val="00914370"/>
    <w:rsid w:val="00916E5E"/>
    <w:rsid w:val="00925726"/>
    <w:rsid w:val="0093235A"/>
    <w:rsid w:val="0093692F"/>
    <w:rsid w:val="009650F7"/>
    <w:rsid w:val="00970E90"/>
    <w:rsid w:val="00971700"/>
    <w:rsid w:val="00976A50"/>
    <w:rsid w:val="0098536D"/>
    <w:rsid w:val="009907F2"/>
    <w:rsid w:val="00992999"/>
    <w:rsid w:val="009941B7"/>
    <w:rsid w:val="009B4329"/>
    <w:rsid w:val="009B5F25"/>
    <w:rsid w:val="009C762A"/>
    <w:rsid w:val="009D7FAB"/>
    <w:rsid w:val="009E6A19"/>
    <w:rsid w:val="009E6C5E"/>
    <w:rsid w:val="009F069B"/>
    <w:rsid w:val="009F4E51"/>
    <w:rsid w:val="00A05F90"/>
    <w:rsid w:val="00A10DE6"/>
    <w:rsid w:val="00A124D4"/>
    <w:rsid w:val="00A16D0D"/>
    <w:rsid w:val="00A21A46"/>
    <w:rsid w:val="00A227ED"/>
    <w:rsid w:val="00A2533B"/>
    <w:rsid w:val="00A44BBB"/>
    <w:rsid w:val="00A511F0"/>
    <w:rsid w:val="00A53A07"/>
    <w:rsid w:val="00A53FFA"/>
    <w:rsid w:val="00A54830"/>
    <w:rsid w:val="00A710ED"/>
    <w:rsid w:val="00A71FF3"/>
    <w:rsid w:val="00A84BB8"/>
    <w:rsid w:val="00AB0971"/>
    <w:rsid w:val="00AB23A5"/>
    <w:rsid w:val="00AB2ABE"/>
    <w:rsid w:val="00AC053F"/>
    <w:rsid w:val="00AC2CCE"/>
    <w:rsid w:val="00AC2F2A"/>
    <w:rsid w:val="00AC62D4"/>
    <w:rsid w:val="00AD18B3"/>
    <w:rsid w:val="00AD1EA4"/>
    <w:rsid w:val="00AD4D25"/>
    <w:rsid w:val="00AD4EDF"/>
    <w:rsid w:val="00AE0E02"/>
    <w:rsid w:val="00AE5D0F"/>
    <w:rsid w:val="00AF3135"/>
    <w:rsid w:val="00B023FC"/>
    <w:rsid w:val="00B03D51"/>
    <w:rsid w:val="00B06DC1"/>
    <w:rsid w:val="00B071B4"/>
    <w:rsid w:val="00B07AEB"/>
    <w:rsid w:val="00B15E53"/>
    <w:rsid w:val="00B21AE2"/>
    <w:rsid w:val="00B22E3F"/>
    <w:rsid w:val="00B23599"/>
    <w:rsid w:val="00B30EC7"/>
    <w:rsid w:val="00B3424D"/>
    <w:rsid w:val="00B5344B"/>
    <w:rsid w:val="00B54895"/>
    <w:rsid w:val="00B56AA9"/>
    <w:rsid w:val="00B65756"/>
    <w:rsid w:val="00B67F5C"/>
    <w:rsid w:val="00B8228C"/>
    <w:rsid w:val="00B852EC"/>
    <w:rsid w:val="00B870BD"/>
    <w:rsid w:val="00BA6207"/>
    <w:rsid w:val="00BA7693"/>
    <w:rsid w:val="00BC16FC"/>
    <w:rsid w:val="00BC2585"/>
    <w:rsid w:val="00BC7D97"/>
    <w:rsid w:val="00BD3902"/>
    <w:rsid w:val="00BE1970"/>
    <w:rsid w:val="00BE2831"/>
    <w:rsid w:val="00BF4D38"/>
    <w:rsid w:val="00C02FAA"/>
    <w:rsid w:val="00C13A62"/>
    <w:rsid w:val="00C160CF"/>
    <w:rsid w:val="00C16BD6"/>
    <w:rsid w:val="00C21938"/>
    <w:rsid w:val="00C2371C"/>
    <w:rsid w:val="00C47409"/>
    <w:rsid w:val="00C52259"/>
    <w:rsid w:val="00C57A79"/>
    <w:rsid w:val="00C80D6A"/>
    <w:rsid w:val="00C81A7E"/>
    <w:rsid w:val="00C82DAC"/>
    <w:rsid w:val="00C93A20"/>
    <w:rsid w:val="00C9764D"/>
    <w:rsid w:val="00CA03CD"/>
    <w:rsid w:val="00CB1109"/>
    <w:rsid w:val="00CB54B9"/>
    <w:rsid w:val="00CD5642"/>
    <w:rsid w:val="00CD76C8"/>
    <w:rsid w:val="00CE7CF9"/>
    <w:rsid w:val="00CF6615"/>
    <w:rsid w:val="00D04527"/>
    <w:rsid w:val="00D1433E"/>
    <w:rsid w:val="00D15EB1"/>
    <w:rsid w:val="00D277AA"/>
    <w:rsid w:val="00D33912"/>
    <w:rsid w:val="00D35C5F"/>
    <w:rsid w:val="00D44E58"/>
    <w:rsid w:val="00D51295"/>
    <w:rsid w:val="00D54003"/>
    <w:rsid w:val="00D709DA"/>
    <w:rsid w:val="00D757CE"/>
    <w:rsid w:val="00D84F39"/>
    <w:rsid w:val="00D9197D"/>
    <w:rsid w:val="00DA7C48"/>
    <w:rsid w:val="00DB0540"/>
    <w:rsid w:val="00DB67FF"/>
    <w:rsid w:val="00DC13A7"/>
    <w:rsid w:val="00DC21DE"/>
    <w:rsid w:val="00DD2ED6"/>
    <w:rsid w:val="00DF16FC"/>
    <w:rsid w:val="00DF2CAC"/>
    <w:rsid w:val="00E20E57"/>
    <w:rsid w:val="00E37FD9"/>
    <w:rsid w:val="00E43445"/>
    <w:rsid w:val="00E4364B"/>
    <w:rsid w:val="00E44DD2"/>
    <w:rsid w:val="00E47667"/>
    <w:rsid w:val="00E505C1"/>
    <w:rsid w:val="00E63DB0"/>
    <w:rsid w:val="00E71B09"/>
    <w:rsid w:val="00E818CE"/>
    <w:rsid w:val="00E81946"/>
    <w:rsid w:val="00E82FBD"/>
    <w:rsid w:val="00E910ED"/>
    <w:rsid w:val="00E91B98"/>
    <w:rsid w:val="00EA3F65"/>
    <w:rsid w:val="00EB6367"/>
    <w:rsid w:val="00EB6AF2"/>
    <w:rsid w:val="00EC21C6"/>
    <w:rsid w:val="00ED4F7E"/>
    <w:rsid w:val="00EE06B0"/>
    <w:rsid w:val="00EF6803"/>
    <w:rsid w:val="00F03533"/>
    <w:rsid w:val="00F33F40"/>
    <w:rsid w:val="00F5580D"/>
    <w:rsid w:val="00F64F3E"/>
    <w:rsid w:val="00F727FF"/>
    <w:rsid w:val="00F75ADC"/>
    <w:rsid w:val="00F801B2"/>
    <w:rsid w:val="00F9679F"/>
    <w:rsid w:val="00FA559F"/>
    <w:rsid w:val="00FB4DE1"/>
    <w:rsid w:val="00FC3A10"/>
    <w:rsid w:val="00FD0BB8"/>
    <w:rsid w:val="00FD199F"/>
    <w:rsid w:val="00FD6616"/>
    <w:rsid w:val="00FF3DE9"/>
    <w:rsid w:val="00FF7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086D"/>
    <w:pPr>
      <w:spacing w:after="120"/>
    </w:pPr>
    <w:rPr>
      <w:rFonts w:ascii="Courier New" w:hAnsi="Courier New" w:cs="Courier New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133FF9"/>
    <w:pPr>
      <w:keepNext/>
      <w:keepLines/>
      <w:numPr>
        <w:numId w:val="34"/>
      </w:numPr>
      <w:tabs>
        <w:tab w:val="left" w:pos="567"/>
      </w:tabs>
      <w:spacing w:before="240"/>
      <w:outlineLvl w:val="0"/>
    </w:pPr>
    <w:rPr>
      <w:rFonts w:eastAsia="Times New Roman"/>
      <w:bCs/>
    </w:rPr>
  </w:style>
  <w:style w:type="paragraph" w:styleId="2">
    <w:name w:val="heading 2"/>
    <w:basedOn w:val="a"/>
    <w:next w:val="a"/>
    <w:link w:val="20"/>
    <w:uiPriority w:val="9"/>
    <w:unhideWhenUsed/>
    <w:qFormat/>
    <w:rsid w:val="000D76B7"/>
    <w:pPr>
      <w:keepNext/>
      <w:keepLines/>
      <w:numPr>
        <w:ilvl w:val="1"/>
        <w:numId w:val="34"/>
      </w:numPr>
      <w:tabs>
        <w:tab w:val="left" w:pos="851"/>
      </w:tabs>
      <w:outlineLvl w:val="1"/>
    </w:pPr>
    <w:rPr>
      <w:rFonts w:eastAsia="Times New Roman"/>
      <w:bCs/>
    </w:rPr>
  </w:style>
  <w:style w:type="paragraph" w:styleId="3">
    <w:name w:val="heading 3"/>
    <w:basedOn w:val="2"/>
    <w:next w:val="a"/>
    <w:link w:val="30"/>
    <w:uiPriority w:val="9"/>
    <w:unhideWhenUsed/>
    <w:qFormat/>
    <w:rsid w:val="002C086D"/>
    <w:pPr>
      <w:numPr>
        <w:ilvl w:val="2"/>
      </w:numPr>
      <w:tabs>
        <w:tab w:val="clear" w:pos="851"/>
        <w:tab w:val="left" w:pos="1134"/>
      </w:tabs>
      <w:outlineLvl w:val="2"/>
    </w:pPr>
  </w:style>
  <w:style w:type="paragraph" w:styleId="4">
    <w:name w:val="heading 4"/>
    <w:basedOn w:val="3"/>
    <w:next w:val="a"/>
    <w:link w:val="40"/>
    <w:uiPriority w:val="9"/>
    <w:unhideWhenUsed/>
    <w:qFormat/>
    <w:rsid w:val="002C086D"/>
    <w:pPr>
      <w:numPr>
        <w:ilvl w:val="3"/>
      </w:numPr>
      <w:tabs>
        <w:tab w:val="clear" w:pos="1134"/>
        <w:tab w:val="left" w:pos="1418"/>
      </w:tabs>
      <w:outlineLvl w:val="3"/>
    </w:pPr>
  </w:style>
  <w:style w:type="paragraph" w:styleId="5">
    <w:name w:val="heading 5"/>
    <w:basedOn w:val="4"/>
    <w:next w:val="a"/>
    <w:link w:val="50"/>
    <w:uiPriority w:val="9"/>
    <w:unhideWhenUsed/>
    <w:qFormat/>
    <w:rsid w:val="002C086D"/>
    <w:pPr>
      <w:numPr>
        <w:ilvl w:val="4"/>
      </w:numPr>
      <w:tabs>
        <w:tab w:val="clear" w:pos="1418"/>
        <w:tab w:val="left" w:pos="1701"/>
      </w:tabs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2C086D"/>
    <w:pPr>
      <w:numPr>
        <w:ilvl w:val="5"/>
      </w:numPr>
      <w:tabs>
        <w:tab w:val="clear" w:pos="1701"/>
        <w:tab w:val="left" w:pos="1985"/>
      </w:tabs>
      <w:outlineLvl w:val="5"/>
    </w:pPr>
  </w:style>
  <w:style w:type="paragraph" w:styleId="7">
    <w:name w:val="heading 7"/>
    <w:basedOn w:val="6"/>
    <w:next w:val="a"/>
    <w:link w:val="70"/>
    <w:uiPriority w:val="9"/>
    <w:unhideWhenUsed/>
    <w:qFormat/>
    <w:rsid w:val="002C086D"/>
    <w:pPr>
      <w:numPr>
        <w:ilvl w:val="6"/>
      </w:numPr>
      <w:tabs>
        <w:tab w:val="clear" w:pos="1985"/>
        <w:tab w:val="left" w:pos="2268"/>
      </w:tabs>
      <w:outlineLvl w:val="6"/>
    </w:pPr>
  </w:style>
  <w:style w:type="paragraph" w:styleId="8">
    <w:name w:val="heading 8"/>
    <w:basedOn w:val="7"/>
    <w:next w:val="a"/>
    <w:link w:val="80"/>
    <w:uiPriority w:val="9"/>
    <w:unhideWhenUsed/>
    <w:qFormat/>
    <w:rsid w:val="002C086D"/>
    <w:pPr>
      <w:numPr>
        <w:ilvl w:val="0"/>
        <w:numId w:val="0"/>
      </w:numPr>
      <w:tabs>
        <w:tab w:val="clear" w:pos="2268"/>
        <w:tab w:val="left" w:pos="2552"/>
      </w:tabs>
      <w:ind w:left="1440" w:hanging="1440"/>
      <w:outlineLvl w:val="7"/>
    </w:pPr>
  </w:style>
  <w:style w:type="paragraph" w:styleId="9">
    <w:name w:val="heading 9"/>
    <w:basedOn w:val="8"/>
    <w:next w:val="a"/>
    <w:link w:val="90"/>
    <w:uiPriority w:val="9"/>
    <w:unhideWhenUsed/>
    <w:rsid w:val="00E47667"/>
    <w:pPr>
      <w:outlineLvl w:val="8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unhideWhenUsed/>
    <w:rsid w:val="00844CE3"/>
    <w:pPr>
      <w:tabs>
        <w:tab w:val="left" w:pos="567"/>
        <w:tab w:val="right" w:leader="dot" w:pos="9072"/>
      </w:tabs>
    </w:pPr>
    <w:rPr>
      <w:bCs/>
      <w:noProof/>
    </w:rPr>
  </w:style>
  <w:style w:type="paragraph" w:styleId="21">
    <w:name w:val="toc 2"/>
    <w:basedOn w:val="a"/>
    <w:next w:val="a"/>
    <w:autoRedefine/>
    <w:uiPriority w:val="39"/>
    <w:unhideWhenUsed/>
    <w:rsid w:val="0093235A"/>
    <w:pPr>
      <w:tabs>
        <w:tab w:val="right" w:leader="dot" w:pos="9072"/>
      </w:tabs>
      <w:ind w:left="284"/>
      <w:contextualSpacing/>
    </w:pPr>
    <w:rPr>
      <w:rFonts w:cs="Calibri"/>
      <w:bCs/>
    </w:rPr>
  </w:style>
  <w:style w:type="paragraph" w:styleId="31">
    <w:name w:val="toc 3"/>
    <w:basedOn w:val="a"/>
    <w:next w:val="a"/>
    <w:autoRedefine/>
    <w:uiPriority w:val="39"/>
    <w:unhideWhenUsed/>
    <w:rsid w:val="00C80D6A"/>
    <w:pPr>
      <w:spacing w:after="0"/>
      <w:ind w:left="220"/>
    </w:pPr>
    <w:rPr>
      <w:rFonts w:cs="Calibri"/>
    </w:rPr>
  </w:style>
  <w:style w:type="paragraph" w:styleId="41">
    <w:name w:val="toc 4"/>
    <w:basedOn w:val="a"/>
    <w:next w:val="a"/>
    <w:autoRedefine/>
    <w:uiPriority w:val="39"/>
    <w:unhideWhenUsed/>
    <w:rsid w:val="00C80D6A"/>
    <w:pPr>
      <w:spacing w:after="0"/>
      <w:ind w:left="440"/>
    </w:pPr>
    <w:rPr>
      <w:rFonts w:cs="Calibri"/>
    </w:rPr>
  </w:style>
  <w:style w:type="paragraph" w:styleId="51">
    <w:name w:val="toc 5"/>
    <w:basedOn w:val="a"/>
    <w:next w:val="a"/>
    <w:autoRedefine/>
    <w:uiPriority w:val="39"/>
    <w:unhideWhenUsed/>
    <w:rsid w:val="00C80D6A"/>
    <w:pPr>
      <w:spacing w:after="0"/>
      <w:ind w:left="660"/>
    </w:pPr>
    <w:rPr>
      <w:rFonts w:cs="Calibri"/>
    </w:rPr>
  </w:style>
  <w:style w:type="paragraph" w:styleId="61">
    <w:name w:val="toc 6"/>
    <w:basedOn w:val="a"/>
    <w:next w:val="a"/>
    <w:autoRedefine/>
    <w:uiPriority w:val="39"/>
    <w:unhideWhenUsed/>
    <w:rsid w:val="00C80D6A"/>
    <w:pPr>
      <w:spacing w:after="0"/>
      <w:ind w:left="880"/>
    </w:pPr>
    <w:rPr>
      <w:rFonts w:cs="Calibri"/>
    </w:rPr>
  </w:style>
  <w:style w:type="paragraph" w:styleId="71">
    <w:name w:val="toc 7"/>
    <w:basedOn w:val="a"/>
    <w:next w:val="a"/>
    <w:autoRedefine/>
    <w:uiPriority w:val="39"/>
    <w:unhideWhenUsed/>
    <w:rsid w:val="00C80D6A"/>
    <w:pPr>
      <w:spacing w:after="0"/>
      <w:ind w:left="1100"/>
    </w:pPr>
    <w:rPr>
      <w:rFonts w:cs="Calibri"/>
    </w:rPr>
  </w:style>
  <w:style w:type="paragraph" w:styleId="81">
    <w:name w:val="toc 8"/>
    <w:basedOn w:val="a"/>
    <w:next w:val="a"/>
    <w:autoRedefine/>
    <w:uiPriority w:val="39"/>
    <w:unhideWhenUsed/>
    <w:rsid w:val="00C80D6A"/>
    <w:pPr>
      <w:spacing w:after="0"/>
      <w:ind w:left="1320"/>
    </w:pPr>
    <w:rPr>
      <w:rFonts w:cs="Calibri"/>
    </w:rPr>
  </w:style>
  <w:style w:type="paragraph" w:styleId="91">
    <w:name w:val="toc 9"/>
    <w:basedOn w:val="a"/>
    <w:next w:val="a"/>
    <w:autoRedefine/>
    <w:uiPriority w:val="39"/>
    <w:unhideWhenUsed/>
    <w:rsid w:val="00C80D6A"/>
    <w:pPr>
      <w:spacing w:after="0"/>
      <w:ind w:left="1540"/>
    </w:pPr>
    <w:rPr>
      <w:rFonts w:cs="Calibri"/>
    </w:rPr>
  </w:style>
  <w:style w:type="character" w:customStyle="1" w:styleId="10">
    <w:name w:val="Заголовок 1 Знак"/>
    <w:link w:val="1"/>
    <w:uiPriority w:val="9"/>
    <w:rsid w:val="00133FF9"/>
    <w:rPr>
      <w:rFonts w:ascii="Courier New" w:eastAsia="Times New Roman" w:hAnsi="Courier New" w:cs="Courier New"/>
      <w:bCs/>
      <w:lang w:eastAsia="en-US"/>
    </w:rPr>
  </w:style>
  <w:style w:type="character" w:styleId="a3">
    <w:name w:val="Hyperlink"/>
    <w:uiPriority w:val="99"/>
    <w:unhideWhenUsed/>
    <w:rsid w:val="00C80D6A"/>
    <w:rPr>
      <w:color w:val="0000FF"/>
      <w:u w:val="single"/>
    </w:rPr>
  </w:style>
  <w:style w:type="character" w:customStyle="1" w:styleId="20">
    <w:name w:val="Заголовок 2 Знак"/>
    <w:link w:val="2"/>
    <w:uiPriority w:val="9"/>
    <w:rsid w:val="000D76B7"/>
    <w:rPr>
      <w:rFonts w:ascii="Courier New" w:eastAsia="Times New Roman" w:hAnsi="Courier New" w:cs="Courier New"/>
      <w:bCs/>
      <w:lang w:eastAsia="en-US"/>
    </w:rPr>
  </w:style>
  <w:style w:type="paragraph" w:styleId="a4">
    <w:name w:val="Title"/>
    <w:basedOn w:val="a"/>
    <w:next w:val="a"/>
    <w:link w:val="a5"/>
    <w:uiPriority w:val="10"/>
    <w:qFormat/>
    <w:rsid w:val="00133FF9"/>
    <w:pPr>
      <w:jc w:val="center"/>
    </w:pPr>
  </w:style>
  <w:style w:type="character" w:customStyle="1" w:styleId="a5">
    <w:name w:val="Название Знак"/>
    <w:link w:val="a4"/>
    <w:uiPriority w:val="10"/>
    <w:rsid w:val="00133FF9"/>
    <w:rPr>
      <w:rFonts w:ascii="Courier New" w:hAnsi="Courier New" w:cs="Courier New"/>
      <w:lang w:eastAsia="en-US"/>
    </w:rPr>
  </w:style>
  <w:style w:type="paragraph" w:styleId="a6">
    <w:name w:val="List Paragraph"/>
    <w:basedOn w:val="a"/>
    <w:uiPriority w:val="34"/>
    <w:rsid w:val="006F7892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B23599"/>
    <w:pPr>
      <w:tabs>
        <w:tab w:val="center" w:pos="4677"/>
        <w:tab w:val="right" w:pos="9355"/>
      </w:tabs>
      <w:spacing w:after="0"/>
    </w:pPr>
  </w:style>
  <w:style w:type="character" w:customStyle="1" w:styleId="a8">
    <w:name w:val="Верхний колонтитул Знак"/>
    <w:link w:val="a7"/>
    <w:uiPriority w:val="99"/>
    <w:rsid w:val="00B23599"/>
    <w:rPr>
      <w:rFonts w:ascii="Courier New" w:hAnsi="Courier New" w:cs="Courier New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B23599"/>
    <w:pPr>
      <w:tabs>
        <w:tab w:val="center" w:pos="4677"/>
        <w:tab w:val="right" w:pos="9355"/>
      </w:tabs>
      <w:spacing w:after="0"/>
    </w:pPr>
  </w:style>
  <w:style w:type="character" w:customStyle="1" w:styleId="aa">
    <w:name w:val="Нижний колонтитул Знак"/>
    <w:link w:val="a9"/>
    <w:uiPriority w:val="99"/>
    <w:rsid w:val="00B23599"/>
    <w:rPr>
      <w:rFonts w:ascii="Courier New" w:hAnsi="Courier New" w:cs="Courier New"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B23599"/>
    <w:pPr>
      <w:spacing w:after="0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rsid w:val="00B23599"/>
    <w:rPr>
      <w:rFonts w:ascii="Tahoma" w:hAnsi="Tahoma" w:cs="Tahoma"/>
      <w:sz w:val="16"/>
      <w:szCs w:val="16"/>
    </w:rPr>
  </w:style>
  <w:style w:type="paragraph" w:styleId="ad">
    <w:name w:val="footnote text"/>
    <w:basedOn w:val="a"/>
    <w:link w:val="ae"/>
    <w:uiPriority w:val="99"/>
    <w:semiHidden/>
    <w:unhideWhenUsed/>
    <w:rsid w:val="0026510C"/>
    <w:pPr>
      <w:spacing w:after="0"/>
    </w:pPr>
  </w:style>
  <w:style w:type="character" w:customStyle="1" w:styleId="ae">
    <w:name w:val="Текст сноски Знак"/>
    <w:link w:val="ad"/>
    <w:uiPriority w:val="99"/>
    <w:semiHidden/>
    <w:rsid w:val="0026510C"/>
    <w:rPr>
      <w:rFonts w:ascii="Courier New" w:hAnsi="Courier New" w:cs="Courier New"/>
      <w:sz w:val="20"/>
      <w:szCs w:val="20"/>
    </w:rPr>
  </w:style>
  <w:style w:type="character" w:styleId="af">
    <w:name w:val="footnote reference"/>
    <w:uiPriority w:val="99"/>
    <w:semiHidden/>
    <w:unhideWhenUsed/>
    <w:rsid w:val="0026510C"/>
    <w:rPr>
      <w:vertAlign w:val="superscript"/>
    </w:rPr>
  </w:style>
  <w:style w:type="paragraph" w:styleId="af0">
    <w:name w:val="No Spacing"/>
    <w:uiPriority w:val="1"/>
    <w:rsid w:val="00A124D4"/>
    <w:pPr>
      <w:tabs>
        <w:tab w:val="left" w:pos="8789"/>
      </w:tabs>
      <w:spacing w:after="240"/>
      <w:ind w:left="340"/>
    </w:pPr>
    <w:rPr>
      <w:rFonts w:ascii="Courier New" w:hAnsi="Courier New" w:cs="Courier New"/>
      <w:lang w:eastAsia="en-US"/>
    </w:rPr>
  </w:style>
  <w:style w:type="paragraph" w:styleId="af1">
    <w:name w:val="TOC Heading"/>
    <w:basedOn w:val="1"/>
    <w:next w:val="a"/>
    <w:uiPriority w:val="39"/>
    <w:semiHidden/>
    <w:unhideWhenUsed/>
    <w:qFormat/>
    <w:rsid w:val="002C086D"/>
    <w:pPr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b/>
      <w:color w:val="365F91"/>
      <w:sz w:val="28"/>
      <w:szCs w:val="28"/>
    </w:rPr>
  </w:style>
  <w:style w:type="paragraph" w:styleId="af2">
    <w:name w:val="caption"/>
    <w:basedOn w:val="a"/>
    <w:next w:val="a"/>
    <w:uiPriority w:val="35"/>
    <w:unhideWhenUsed/>
    <w:rsid w:val="00291D0E"/>
    <w:pPr>
      <w:jc w:val="center"/>
    </w:pPr>
    <w:rPr>
      <w:bCs/>
    </w:rPr>
  </w:style>
  <w:style w:type="character" w:customStyle="1" w:styleId="30">
    <w:name w:val="Заголовок 3 Знак"/>
    <w:link w:val="3"/>
    <w:uiPriority w:val="9"/>
    <w:rsid w:val="002C086D"/>
    <w:rPr>
      <w:rFonts w:ascii="Courier New" w:eastAsia="Times New Roman" w:hAnsi="Courier New" w:cs="Courier New"/>
      <w:bCs/>
      <w:sz w:val="24"/>
      <w:szCs w:val="24"/>
      <w:lang w:val="en-US" w:eastAsia="en-US"/>
    </w:rPr>
  </w:style>
  <w:style w:type="character" w:customStyle="1" w:styleId="40">
    <w:name w:val="Заголовок 4 Знак"/>
    <w:link w:val="4"/>
    <w:uiPriority w:val="9"/>
    <w:rsid w:val="002C086D"/>
    <w:rPr>
      <w:rFonts w:ascii="Courier New" w:eastAsia="Times New Roman" w:hAnsi="Courier New" w:cs="Courier New"/>
      <w:bCs/>
      <w:sz w:val="24"/>
      <w:szCs w:val="24"/>
      <w:lang w:val="en-US" w:eastAsia="en-US"/>
    </w:rPr>
  </w:style>
  <w:style w:type="character" w:customStyle="1" w:styleId="50">
    <w:name w:val="Заголовок 5 Знак"/>
    <w:link w:val="5"/>
    <w:uiPriority w:val="9"/>
    <w:rsid w:val="002C086D"/>
    <w:rPr>
      <w:rFonts w:ascii="Courier New" w:eastAsia="Times New Roman" w:hAnsi="Courier New" w:cs="Courier New"/>
      <w:bCs/>
      <w:sz w:val="24"/>
      <w:szCs w:val="24"/>
      <w:lang w:val="en-US" w:eastAsia="en-US"/>
    </w:rPr>
  </w:style>
  <w:style w:type="character" w:customStyle="1" w:styleId="60">
    <w:name w:val="Заголовок 6 Знак"/>
    <w:link w:val="6"/>
    <w:uiPriority w:val="9"/>
    <w:rsid w:val="002C086D"/>
    <w:rPr>
      <w:rFonts w:ascii="Courier New" w:eastAsia="Times New Roman" w:hAnsi="Courier New" w:cs="Courier New"/>
      <w:bCs/>
      <w:sz w:val="24"/>
      <w:szCs w:val="24"/>
      <w:lang w:val="en-US" w:eastAsia="en-US"/>
    </w:rPr>
  </w:style>
  <w:style w:type="character" w:customStyle="1" w:styleId="70">
    <w:name w:val="Заголовок 7 Знак"/>
    <w:link w:val="7"/>
    <w:uiPriority w:val="9"/>
    <w:rsid w:val="002C086D"/>
    <w:rPr>
      <w:rFonts w:ascii="Courier New" w:eastAsia="Times New Roman" w:hAnsi="Courier New" w:cs="Courier New"/>
      <w:bCs/>
      <w:sz w:val="24"/>
      <w:szCs w:val="24"/>
      <w:lang w:val="en-US" w:eastAsia="en-US"/>
    </w:rPr>
  </w:style>
  <w:style w:type="character" w:customStyle="1" w:styleId="80">
    <w:name w:val="Заголовок 8 Знак"/>
    <w:link w:val="8"/>
    <w:uiPriority w:val="9"/>
    <w:rsid w:val="002C086D"/>
    <w:rPr>
      <w:rFonts w:ascii="Courier New" w:eastAsia="Times New Roman" w:hAnsi="Courier New" w:cs="Courier New"/>
      <w:bCs/>
      <w:sz w:val="24"/>
      <w:szCs w:val="24"/>
      <w:lang w:val="en-US" w:eastAsia="en-US"/>
    </w:rPr>
  </w:style>
  <w:style w:type="character" w:customStyle="1" w:styleId="90">
    <w:name w:val="Заголовок 9 Знак"/>
    <w:link w:val="9"/>
    <w:uiPriority w:val="9"/>
    <w:rsid w:val="00E47667"/>
    <w:rPr>
      <w:rFonts w:ascii="Courier New" w:eastAsia="Times New Roman" w:hAnsi="Courier New" w:cs="Courier New"/>
      <w:bCs/>
      <w:sz w:val="24"/>
      <w:szCs w:val="24"/>
      <w:lang w:val="en-US" w:eastAsia="en-US"/>
    </w:rPr>
  </w:style>
  <w:style w:type="paragraph" w:styleId="af3">
    <w:name w:val="Subtitle"/>
    <w:basedOn w:val="a4"/>
    <w:next w:val="a"/>
    <w:link w:val="af4"/>
    <w:uiPriority w:val="11"/>
    <w:rsid w:val="008D7864"/>
    <w:pPr>
      <w:spacing w:after="0"/>
    </w:pPr>
  </w:style>
  <w:style w:type="character" w:customStyle="1" w:styleId="af4">
    <w:name w:val="Подзаголовок Знак"/>
    <w:link w:val="af3"/>
    <w:uiPriority w:val="11"/>
    <w:rsid w:val="008D7864"/>
    <w:rPr>
      <w:rFonts w:ascii="Courier New" w:hAnsi="Courier New" w:cs="Courier New"/>
      <w:lang w:val="en-US" w:eastAsia="en-US"/>
    </w:rPr>
  </w:style>
  <w:style w:type="paragraph" w:styleId="af5">
    <w:name w:val="endnote text"/>
    <w:basedOn w:val="a"/>
    <w:link w:val="af6"/>
    <w:uiPriority w:val="99"/>
    <w:semiHidden/>
    <w:unhideWhenUsed/>
    <w:rsid w:val="00335102"/>
  </w:style>
  <w:style w:type="character" w:customStyle="1" w:styleId="af6">
    <w:name w:val="Текст концевой сноски Знак"/>
    <w:link w:val="af5"/>
    <w:uiPriority w:val="99"/>
    <w:semiHidden/>
    <w:rsid w:val="00335102"/>
    <w:rPr>
      <w:rFonts w:ascii="Courier New" w:hAnsi="Courier New" w:cs="Courier New"/>
      <w:lang w:eastAsia="en-US"/>
    </w:rPr>
  </w:style>
  <w:style w:type="character" w:styleId="af7">
    <w:name w:val="endnote reference"/>
    <w:uiPriority w:val="99"/>
    <w:semiHidden/>
    <w:unhideWhenUsed/>
    <w:rsid w:val="00335102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086D"/>
    <w:pPr>
      <w:spacing w:after="120"/>
    </w:pPr>
    <w:rPr>
      <w:rFonts w:ascii="Courier New" w:hAnsi="Courier New" w:cs="Courier New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133FF9"/>
    <w:pPr>
      <w:keepNext/>
      <w:keepLines/>
      <w:numPr>
        <w:numId w:val="34"/>
      </w:numPr>
      <w:tabs>
        <w:tab w:val="left" w:pos="567"/>
      </w:tabs>
      <w:spacing w:before="240"/>
      <w:outlineLvl w:val="0"/>
    </w:pPr>
    <w:rPr>
      <w:rFonts w:eastAsia="Times New Roman"/>
      <w:bCs/>
    </w:rPr>
  </w:style>
  <w:style w:type="paragraph" w:styleId="2">
    <w:name w:val="heading 2"/>
    <w:basedOn w:val="a"/>
    <w:next w:val="a"/>
    <w:link w:val="20"/>
    <w:uiPriority w:val="9"/>
    <w:unhideWhenUsed/>
    <w:qFormat/>
    <w:rsid w:val="000D76B7"/>
    <w:pPr>
      <w:keepNext/>
      <w:keepLines/>
      <w:numPr>
        <w:ilvl w:val="1"/>
        <w:numId w:val="34"/>
      </w:numPr>
      <w:tabs>
        <w:tab w:val="left" w:pos="851"/>
      </w:tabs>
      <w:outlineLvl w:val="1"/>
    </w:pPr>
    <w:rPr>
      <w:rFonts w:eastAsia="Times New Roman"/>
      <w:bCs/>
    </w:rPr>
  </w:style>
  <w:style w:type="paragraph" w:styleId="3">
    <w:name w:val="heading 3"/>
    <w:basedOn w:val="2"/>
    <w:next w:val="a"/>
    <w:link w:val="30"/>
    <w:uiPriority w:val="9"/>
    <w:unhideWhenUsed/>
    <w:qFormat/>
    <w:rsid w:val="002C086D"/>
    <w:pPr>
      <w:numPr>
        <w:ilvl w:val="2"/>
      </w:numPr>
      <w:tabs>
        <w:tab w:val="clear" w:pos="851"/>
        <w:tab w:val="left" w:pos="1134"/>
      </w:tabs>
      <w:outlineLvl w:val="2"/>
    </w:pPr>
  </w:style>
  <w:style w:type="paragraph" w:styleId="4">
    <w:name w:val="heading 4"/>
    <w:basedOn w:val="3"/>
    <w:next w:val="a"/>
    <w:link w:val="40"/>
    <w:uiPriority w:val="9"/>
    <w:unhideWhenUsed/>
    <w:qFormat/>
    <w:rsid w:val="002C086D"/>
    <w:pPr>
      <w:numPr>
        <w:ilvl w:val="3"/>
      </w:numPr>
      <w:tabs>
        <w:tab w:val="clear" w:pos="1134"/>
        <w:tab w:val="left" w:pos="1418"/>
      </w:tabs>
      <w:outlineLvl w:val="3"/>
    </w:pPr>
  </w:style>
  <w:style w:type="paragraph" w:styleId="5">
    <w:name w:val="heading 5"/>
    <w:basedOn w:val="4"/>
    <w:next w:val="a"/>
    <w:link w:val="50"/>
    <w:uiPriority w:val="9"/>
    <w:unhideWhenUsed/>
    <w:qFormat/>
    <w:rsid w:val="002C086D"/>
    <w:pPr>
      <w:numPr>
        <w:ilvl w:val="4"/>
      </w:numPr>
      <w:tabs>
        <w:tab w:val="clear" w:pos="1418"/>
        <w:tab w:val="left" w:pos="1701"/>
      </w:tabs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2C086D"/>
    <w:pPr>
      <w:numPr>
        <w:ilvl w:val="5"/>
      </w:numPr>
      <w:tabs>
        <w:tab w:val="clear" w:pos="1701"/>
        <w:tab w:val="left" w:pos="1985"/>
      </w:tabs>
      <w:outlineLvl w:val="5"/>
    </w:pPr>
  </w:style>
  <w:style w:type="paragraph" w:styleId="7">
    <w:name w:val="heading 7"/>
    <w:basedOn w:val="6"/>
    <w:next w:val="a"/>
    <w:link w:val="70"/>
    <w:uiPriority w:val="9"/>
    <w:unhideWhenUsed/>
    <w:qFormat/>
    <w:rsid w:val="002C086D"/>
    <w:pPr>
      <w:numPr>
        <w:ilvl w:val="6"/>
      </w:numPr>
      <w:tabs>
        <w:tab w:val="clear" w:pos="1985"/>
        <w:tab w:val="left" w:pos="2268"/>
      </w:tabs>
      <w:outlineLvl w:val="6"/>
    </w:pPr>
  </w:style>
  <w:style w:type="paragraph" w:styleId="8">
    <w:name w:val="heading 8"/>
    <w:basedOn w:val="7"/>
    <w:next w:val="a"/>
    <w:link w:val="80"/>
    <w:uiPriority w:val="9"/>
    <w:unhideWhenUsed/>
    <w:qFormat/>
    <w:rsid w:val="002C086D"/>
    <w:pPr>
      <w:numPr>
        <w:ilvl w:val="0"/>
        <w:numId w:val="0"/>
      </w:numPr>
      <w:tabs>
        <w:tab w:val="clear" w:pos="2268"/>
        <w:tab w:val="left" w:pos="2552"/>
      </w:tabs>
      <w:ind w:left="1440" w:hanging="1440"/>
      <w:outlineLvl w:val="7"/>
    </w:pPr>
  </w:style>
  <w:style w:type="paragraph" w:styleId="9">
    <w:name w:val="heading 9"/>
    <w:basedOn w:val="8"/>
    <w:next w:val="a"/>
    <w:link w:val="90"/>
    <w:uiPriority w:val="9"/>
    <w:unhideWhenUsed/>
    <w:rsid w:val="00E47667"/>
    <w:pPr>
      <w:outlineLvl w:val="8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unhideWhenUsed/>
    <w:rsid w:val="00844CE3"/>
    <w:pPr>
      <w:tabs>
        <w:tab w:val="left" w:pos="567"/>
        <w:tab w:val="right" w:leader="dot" w:pos="9072"/>
      </w:tabs>
    </w:pPr>
    <w:rPr>
      <w:bCs/>
      <w:noProof/>
    </w:rPr>
  </w:style>
  <w:style w:type="paragraph" w:styleId="21">
    <w:name w:val="toc 2"/>
    <w:basedOn w:val="a"/>
    <w:next w:val="a"/>
    <w:autoRedefine/>
    <w:uiPriority w:val="39"/>
    <w:unhideWhenUsed/>
    <w:rsid w:val="0093235A"/>
    <w:pPr>
      <w:tabs>
        <w:tab w:val="right" w:leader="dot" w:pos="9072"/>
      </w:tabs>
      <w:ind w:left="284"/>
      <w:contextualSpacing/>
    </w:pPr>
    <w:rPr>
      <w:rFonts w:cs="Calibri"/>
      <w:bCs/>
    </w:rPr>
  </w:style>
  <w:style w:type="paragraph" w:styleId="31">
    <w:name w:val="toc 3"/>
    <w:basedOn w:val="a"/>
    <w:next w:val="a"/>
    <w:autoRedefine/>
    <w:uiPriority w:val="39"/>
    <w:unhideWhenUsed/>
    <w:rsid w:val="00C80D6A"/>
    <w:pPr>
      <w:spacing w:after="0"/>
      <w:ind w:left="220"/>
    </w:pPr>
    <w:rPr>
      <w:rFonts w:cs="Calibri"/>
    </w:rPr>
  </w:style>
  <w:style w:type="paragraph" w:styleId="41">
    <w:name w:val="toc 4"/>
    <w:basedOn w:val="a"/>
    <w:next w:val="a"/>
    <w:autoRedefine/>
    <w:uiPriority w:val="39"/>
    <w:unhideWhenUsed/>
    <w:rsid w:val="00C80D6A"/>
    <w:pPr>
      <w:spacing w:after="0"/>
      <w:ind w:left="440"/>
    </w:pPr>
    <w:rPr>
      <w:rFonts w:cs="Calibri"/>
    </w:rPr>
  </w:style>
  <w:style w:type="paragraph" w:styleId="51">
    <w:name w:val="toc 5"/>
    <w:basedOn w:val="a"/>
    <w:next w:val="a"/>
    <w:autoRedefine/>
    <w:uiPriority w:val="39"/>
    <w:unhideWhenUsed/>
    <w:rsid w:val="00C80D6A"/>
    <w:pPr>
      <w:spacing w:after="0"/>
      <w:ind w:left="660"/>
    </w:pPr>
    <w:rPr>
      <w:rFonts w:cs="Calibri"/>
    </w:rPr>
  </w:style>
  <w:style w:type="paragraph" w:styleId="61">
    <w:name w:val="toc 6"/>
    <w:basedOn w:val="a"/>
    <w:next w:val="a"/>
    <w:autoRedefine/>
    <w:uiPriority w:val="39"/>
    <w:unhideWhenUsed/>
    <w:rsid w:val="00C80D6A"/>
    <w:pPr>
      <w:spacing w:after="0"/>
      <w:ind w:left="880"/>
    </w:pPr>
    <w:rPr>
      <w:rFonts w:cs="Calibri"/>
    </w:rPr>
  </w:style>
  <w:style w:type="paragraph" w:styleId="71">
    <w:name w:val="toc 7"/>
    <w:basedOn w:val="a"/>
    <w:next w:val="a"/>
    <w:autoRedefine/>
    <w:uiPriority w:val="39"/>
    <w:unhideWhenUsed/>
    <w:rsid w:val="00C80D6A"/>
    <w:pPr>
      <w:spacing w:after="0"/>
      <w:ind w:left="1100"/>
    </w:pPr>
    <w:rPr>
      <w:rFonts w:cs="Calibri"/>
    </w:rPr>
  </w:style>
  <w:style w:type="paragraph" w:styleId="81">
    <w:name w:val="toc 8"/>
    <w:basedOn w:val="a"/>
    <w:next w:val="a"/>
    <w:autoRedefine/>
    <w:uiPriority w:val="39"/>
    <w:unhideWhenUsed/>
    <w:rsid w:val="00C80D6A"/>
    <w:pPr>
      <w:spacing w:after="0"/>
      <w:ind w:left="1320"/>
    </w:pPr>
    <w:rPr>
      <w:rFonts w:cs="Calibri"/>
    </w:rPr>
  </w:style>
  <w:style w:type="paragraph" w:styleId="91">
    <w:name w:val="toc 9"/>
    <w:basedOn w:val="a"/>
    <w:next w:val="a"/>
    <w:autoRedefine/>
    <w:uiPriority w:val="39"/>
    <w:unhideWhenUsed/>
    <w:rsid w:val="00C80D6A"/>
    <w:pPr>
      <w:spacing w:after="0"/>
      <w:ind w:left="1540"/>
    </w:pPr>
    <w:rPr>
      <w:rFonts w:cs="Calibri"/>
    </w:rPr>
  </w:style>
  <w:style w:type="character" w:customStyle="1" w:styleId="10">
    <w:name w:val="Заголовок 1 Знак"/>
    <w:link w:val="1"/>
    <w:uiPriority w:val="9"/>
    <w:rsid w:val="00133FF9"/>
    <w:rPr>
      <w:rFonts w:ascii="Courier New" w:eastAsia="Times New Roman" w:hAnsi="Courier New" w:cs="Courier New"/>
      <w:bCs/>
      <w:lang w:eastAsia="en-US"/>
    </w:rPr>
  </w:style>
  <w:style w:type="character" w:styleId="a3">
    <w:name w:val="Hyperlink"/>
    <w:uiPriority w:val="99"/>
    <w:unhideWhenUsed/>
    <w:rsid w:val="00C80D6A"/>
    <w:rPr>
      <w:color w:val="0000FF"/>
      <w:u w:val="single"/>
    </w:rPr>
  </w:style>
  <w:style w:type="character" w:customStyle="1" w:styleId="20">
    <w:name w:val="Заголовок 2 Знак"/>
    <w:link w:val="2"/>
    <w:uiPriority w:val="9"/>
    <w:rsid w:val="000D76B7"/>
    <w:rPr>
      <w:rFonts w:ascii="Courier New" w:eastAsia="Times New Roman" w:hAnsi="Courier New" w:cs="Courier New"/>
      <w:bCs/>
      <w:lang w:eastAsia="en-US"/>
    </w:rPr>
  </w:style>
  <w:style w:type="paragraph" w:styleId="a4">
    <w:name w:val="Title"/>
    <w:basedOn w:val="a"/>
    <w:next w:val="a"/>
    <w:link w:val="a5"/>
    <w:uiPriority w:val="10"/>
    <w:qFormat/>
    <w:rsid w:val="00133FF9"/>
    <w:pPr>
      <w:jc w:val="center"/>
    </w:pPr>
  </w:style>
  <w:style w:type="character" w:customStyle="1" w:styleId="a5">
    <w:name w:val="Название Знак"/>
    <w:link w:val="a4"/>
    <w:uiPriority w:val="10"/>
    <w:rsid w:val="00133FF9"/>
    <w:rPr>
      <w:rFonts w:ascii="Courier New" w:hAnsi="Courier New" w:cs="Courier New"/>
      <w:lang w:eastAsia="en-US"/>
    </w:rPr>
  </w:style>
  <w:style w:type="paragraph" w:styleId="a6">
    <w:name w:val="List Paragraph"/>
    <w:basedOn w:val="a"/>
    <w:uiPriority w:val="34"/>
    <w:rsid w:val="006F7892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B23599"/>
    <w:pPr>
      <w:tabs>
        <w:tab w:val="center" w:pos="4677"/>
        <w:tab w:val="right" w:pos="9355"/>
      </w:tabs>
      <w:spacing w:after="0"/>
    </w:pPr>
  </w:style>
  <w:style w:type="character" w:customStyle="1" w:styleId="a8">
    <w:name w:val="Верхний колонтитул Знак"/>
    <w:link w:val="a7"/>
    <w:uiPriority w:val="99"/>
    <w:rsid w:val="00B23599"/>
    <w:rPr>
      <w:rFonts w:ascii="Courier New" w:hAnsi="Courier New" w:cs="Courier New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B23599"/>
    <w:pPr>
      <w:tabs>
        <w:tab w:val="center" w:pos="4677"/>
        <w:tab w:val="right" w:pos="9355"/>
      </w:tabs>
      <w:spacing w:after="0"/>
    </w:pPr>
  </w:style>
  <w:style w:type="character" w:customStyle="1" w:styleId="aa">
    <w:name w:val="Нижний колонтитул Знак"/>
    <w:link w:val="a9"/>
    <w:uiPriority w:val="99"/>
    <w:rsid w:val="00B23599"/>
    <w:rPr>
      <w:rFonts w:ascii="Courier New" w:hAnsi="Courier New" w:cs="Courier New"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B23599"/>
    <w:pPr>
      <w:spacing w:after="0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rsid w:val="00B23599"/>
    <w:rPr>
      <w:rFonts w:ascii="Tahoma" w:hAnsi="Tahoma" w:cs="Tahoma"/>
      <w:sz w:val="16"/>
      <w:szCs w:val="16"/>
    </w:rPr>
  </w:style>
  <w:style w:type="paragraph" w:styleId="ad">
    <w:name w:val="footnote text"/>
    <w:basedOn w:val="a"/>
    <w:link w:val="ae"/>
    <w:uiPriority w:val="99"/>
    <w:semiHidden/>
    <w:unhideWhenUsed/>
    <w:rsid w:val="0026510C"/>
    <w:pPr>
      <w:spacing w:after="0"/>
    </w:pPr>
  </w:style>
  <w:style w:type="character" w:customStyle="1" w:styleId="ae">
    <w:name w:val="Текст сноски Знак"/>
    <w:link w:val="ad"/>
    <w:uiPriority w:val="99"/>
    <w:semiHidden/>
    <w:rsid w:val="0026510C"/>
    <w:rPr>
      <w:rFonts w:ascii="Courier New" w:hAnsi="Courier New" w:cs="Courier New"/>
      <w:sz w:val="20"/>
      <w:szCs w:val="20"/>
    </w:rPr>
  </w:style>
  <w:style w:type="character" w:styleId="af">
    <w:name w:val="footnote reference"/>
    <w:uiPriority w:val="99"/>
    <w:semiHidden/>
    <w:unhideWhenUsed/>
    <w:rsid w:val="0026510C"/>
    <w:rPr>
      <w:vertAlign w:val="superscript"/>
    </w:rPr>
  </w:style>
  <w:style w:type="paragraph" w:styleId="af0">
    <w:name w:val="No Spacing"/>
    <w:uiPriority w:val="1"/>
    <w:rsid w:val="00A124D4"/>
    <w:pPr>
      <w:tabs>
        <w:tab w:val="left" w:pos="8789"/>
      </w:tabs>
      <w:spacing w:after="240"/>
      <w:ind w:left="340"/>
    </w:pPr>
    <w:rPr>
      <w:rFonts w:ascii="Courier New" w:hAnsi="Courier New" w:cs="Courier New"/>
      <w:lang w:eastAsia="en-US"/>
    </w:rPr>
  </w:style>
  <w:style w:type="paragraph" w:styleId="af1">
    <w:name w:val="TOC Heading"/>
    <w:basedOn w:val="1"/>
    <w:next w:val="a"/>
    <w:uiPriority w:val="39"/>
    <w:semiHidden/>
    <w:unhideWhenUsed/>
    <w:qFormat/>
    <w:rsid w:val="002C086D"/>
    <w:pPr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b/>
      <w:color w:val="365F91"/>
      <w:sz w:val="28"/>
      <w:szCs w:val="28"/>
    </w:rPr>
  </w:style>
  <w:style w:type="paragraph" w:styleId="af2">
    <w:name w:val="caption"/>
    <w:basedOn w:val="a"/>
    <w:next w:val="a"/>
    <w:uiPriority w:val="35"/>
    <w:unhideWhenUsed/>
    <w:rsid w:val="00291D0E"/>
    <w:pPr>
      <w:jc w:val="center"/>
    </w:pPr>
    <w:rPr>
      <w:bCs/>
    </w:rPr>
  </w:style>
  <w:style w:type="character" w:customStyle="1" w:styleId="30">
    <w:name w:val="Заголовок 3 Знак"/>
    <w:link w:val="3"/>
    <w:uiPriority w:val="9"/>
    <w:rsid w:val="002C086D"/>
    <w:rPr>
      <w:rFonts w:ascii="Courier New" w:eastAsia="Times New Roman" w:hAnsi="Courier New" w:cs="Courier New"/>
      <w:bCs/>
      <w:sz w:val="24"/>
      <w:szCs w:val="24"/>
      <w:lang w:val="en-US" w:eastAsia="en-US"/>
    </w:rPr>
  </w:style>
  <w:style w:type="character" w:customStyle="1" w:styleId="40">
    <w:name w:val="Заголовок 4 Знак"/>
    <w:link w:val="4"/>
    <w:uiPriority w:val="9"/>
    <w:rsid w:val="002C086D"/>
    <w:rPr>
      <w:rFonts w:ascii="Courier New" w:eastAsia="Times New Roman" w:hAnsi="Courier New" w:cs="Courier New"/>
      <w:bCs/>
      <w:sz w:val="24"/>
      <w:szCs w:val="24"/>
      <w:lang w:val="en-US" w:eastAsia="en-US"/>
    </w:rPr>
  </w:style>
  <w:style w:type="character" w:customStyle="1" w:styleId="50">
    <w:name w:val="Заголовок 5 Знак"/>
    <w:link w:val="5"/>
    <w:uiPriority w:val="9"/>
    <w:rsid w:val="002C086D"/>
    <w:rPr>
      <w:rFonts w:ascii="Courier New" w:eastAsia="Times New Roman" w:hAnsi="Courier New" w:cs="Courier New"/>
      <w:bCs/>
      <w:sz w:val="24"/>
      <w:szCs w:val="24"/>
      <w:lang w:val="en-US" w:eastAsia="en-US"/>
    </w:rPr>
  </w:style>
  <w:style w:type="character" w:customStyle="1" w:styleId="60">
    <w:name w:val="Заголовок 6 Знак"/>
    <w:link w:val="6"/>
    <w:uiPriority w:val="9"/>
    <w:rsid w:val="002C086D"/>
    <w:rPr>
      <w:rFonts w:ascii="Courier New" w:eastAsia="Times New Roman" w:hAnsi="Courier New" w:cs="Courier New"/>
      <w:bCs/>
      <w:sz w:val="24"/>
      <w:szCs w:val="24"/>
      <w:lang w:val="en-US" w:eastAsia="en-US"/>
    </w:rPr>
  </w:style>
  <w:style w:type="character" w:customStyle="1" w:styleId="70">
    <w:name w:val="Заголовок 7 Знак"/>
    <w:link w:val="7"/>
    <w:uiPriority w:val="9"/>
    <w:rsid w:val="002C086D"/>
    <w:rPr>
      <w:rFonts w:ascii="Courier New" w:eastAsia="Times New Roman" w:hAnsi="Courier New" w:cs="Courier New"/>
      <w:bCs/>
      <w:sz w:val="24"/>
      <w:szCs w:val="24"/>
      <w:lang w:val="en-US" w:eastAsia="en-US"/>
    </w:rPr>
  </w:style>
  <w:style w:type="character" w:customStyle="1" w:styleId="80">
    <w:name w:val="Заголовок 8 Знак"/>
    <w:link w:val="8"/>
    <w:uiPriority w:val="9"/>
    <w:rsid w:val="002C086D"/>
    <w:rPr>
      <w:rFonts w:ascii="Courier New" w:eastAsia="Times New Roman" w:hAnsi="Courier New" w:cs="Courier New"/>
      <w:bCs/>
      <w:sz w:val="24"/>
      <w:szCs w:val="24"/>
      <w:lang w:val="en-US" w:eastAsia="en-US"/>
    </w:rPr>
  </w:style>
  <w:style w:type="character" w:customStyle="1" w:styleId="90">
    <w:name w:val="Заголовок 9 Знак"/>
    <w:link w:val="9"/>
    <w:uiPriority w:val="9"/>
    <w:rsid w:val="00E47667"/>
    <w:rPr>
      <w:rFonts w:ascii="Courier New" w:eastAsia="Times New Roman" w:hAnsi="Courier New" w:cs="Courier New"/>
      <w:bCs/>
      <w:sz w:val="24"/>
      <w:szCs w:val="24"/>
      <w:lang w:val="en-US" w:eastAsia="en-US"/>
    </w:rPr>
  </w:style>
  <w:style w:type="paragraph" w:styleId="af3">
    <w:name w:val="Subtitle"/>
    <w:basedOn w:val="a4"/>
    <w:next w:val="a"/>
    <w:link w:val="af4"/>
    <w:uiPriority w:val="11"/>
    <w:rsid w:val="008D7864"/>
    <w:pPr>
      <w:spacing w:after="0"/>
    </w:pPr>
  </w:style>
  <w:style w:type="character" w:customStyle="1" w:styleId="af4">
    <w:name w:val="Подзаголовок Знак"/>
    <w:link w:val="af3"/>
    <w:uiPriority w:val="11"/>
    <w:rsid w:val="008D7864"/>
    <w:rPr>
      <w:rFonts w:ascii="Courier New" w:hAnsi="Courier New" w:cs="Courier New"/>
      <w:lang w:val="en-US" w:eastAsia="en-US"/>
    </w:rPr>
  </w:style>
  <w:style w:type="paragraph" w:styleId="af5">
    <w:name w:val="endnote text"/>
    <w:basedOn w:val="a"/>
    <w:link w:val="af6"/>
    <w:uiPriority w:val="99"/>
    <w:semiHidden/>
    <w:unhideWhenUsed/>
    <w:rsid w:val="00335102"/>
  </w:style>
  <w:style w:type="character" w:customStyle="1" w:styleId="af6">
    <w:name w:val="Текст концевой сноски Знак"/>
    <w:link w:val="af5"/>
    <w:uiPriority w:val="99"/>
    <w:semiHidden/>
    <w:rsid w:val="00335102"/>
    <w:rPr>
      <w:rFonts w:ascii="Courier New" w:hAnsi="Courier New" w:cs="Courier New"/>
      <w:lang w:eastAsia="en-US"/>
    </w:rPr>
  </w:style>
  <w:style w:type="character" w:styleId="af7">
    <w:name w:val="endnote reference"/>
    <w:uiPriority w:val="99"/>
    <w:semiHidden/>
    <w:unhideWhenUsed/>
    <w:rsid w:val="0033510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r\AppData\Roaming\Microsoft\&#1064;&#1072;&#1073;&#1083;&#1086;&#1085;&#1099;\rina%20-%20formal%20-%20courier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F5C16FD7-BCC3-4128-BA70-E2F035060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rina - formal - courier.dotx</Template>
  <TotalTime>46</TotalTime>
  <Pages>2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Links>
    <vt:vector size="12" baseType="variant">
      <vt:variant>
        <vt:i4>7274556</vt:i4>
      </vt:variant>
      <vt:variant>
        <vt:i4>0</vt:i4>
      </vt:variant>
      <vt:variant>
        <vt:i4>0</vt:i4>
      </vt:variant>
      <vt:variant>
        <vt:i4>5</vt:i4>
      </vt:variant>
      <vt:variant>
        <vt:lpwstr>https://blockexplorer.com/</vt:lpwstr>
      </vt:variant>
      <vt:variant>
        <vt:lpwstr/>
      </vt:variant>
      <vt:variant>
        <vt:i4>5701641</vt:i4>
      </vt:variant>
      <vt:variant>
        <vt:i4>0</vt:i4>
      </vt:variant>
      <vt:variant>
        <vt:i4>0</vt:i4>
      </vt:variant>
      <vt:variant>
        <vt:i4>5</vt:i4>
      </vt:variant>
      <vt:variant>
        <vt:lpwstr>https://en.bitcoin.it/wiki/Protocol_documentation</vt:lpwstr>
      </vt:variant>
      <vt:variant>
        <vt:lpwstr>Message_structure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</dc:creator>
  <cp:lastModifiedBy>andr</cp:lastModifiedBy>
  <cp:revision>4</cp:revision>
  <cp:lastPrinted>2010-10-19T12:37:00Z</cp:lastPrinted>
  <dcterms:created xsi:type="dcterms:W3CDTF">2018-06-20T13:09:00Z</dcterms:created>
  <dcterms:modified xsi:type="dcterms:W3CDTF">2018-06-20T13:54:00Z</dcterms:modified>
</cp:coreProperties>
</file>