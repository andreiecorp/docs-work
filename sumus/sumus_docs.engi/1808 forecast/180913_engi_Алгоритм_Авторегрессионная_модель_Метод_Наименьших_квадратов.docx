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03CA" w:rsidRDefault="00845848" w:rsidP="00845848">
      <w:pPr>
        <w:pStyle w:val="a4"/>
      </w:pPr>
      <w:r w:rsidRPr="00845848">
        <w:t>Алгоритм</w:t>
      </w:r>
      <w:r>
        <w:t xml:space="preserve"> расчёта </w:t>
      </w:r>
      <w:proofErr w:type="spellStart"/>
      <w:r>
        <w:t>а</w:t>
      </w:r>
      <w:r w:rsidRPr="00845848">
        <w:t>вторегрессионн</w:t>
      </w:r>
      <w:r>
        <w:t>ой</w:t>
      </w:r>
      <w:proofErr w:type="spellEnd"/>
      <w:r>
        <w:t xml:space="preserve"> </w:t>
      </w:r>
      <w:r w:rsidRPr="00845848">
        <w:t>модел</w:t>
      </w:r>
      <w:r>
        <w:t>и по м</w:t>
      </w:r>
      <w:r w:rsidRPr="00845848">
        <w:t>етод</w:t>
      </w:r>
      <w:r>
        <w:t>у н</w:t>
      </w:r>
      <w:r w:rsidRPr="00845848">
        <w:t>аименьших</w:t>
      </w:r>
      <w:r>
        <w:t xml:space="preserve"> </w:t>
      </w:r>
      <w:r w:rsidRPr="00845848">
        <w:t>квадратов</w:t>
      </w:r>
      <w:r>
        <w:t>.</w:t>
      </w:r>
    </w:p>
    <w:p w:rsidR="009D7447" w:rsidRDefault="009D7447" w:rsidP="009D7447">
      <w:pPr>
        <w:pStyle w:val="1"/>
      </w:pPr>
      <w:r>
        <w:t>Алгоритм.</w:t>
      </w:r>
    </w:p>
    <w:p w:rsidR="00845848" w:rsidRPr="00495EBB" w:rsidRDefault="00845848" w:rsidP="00845848">
      <w:r>
        <w:t xml:space="preserve">Согласно определению, </w:t>
      </w:r>
      <w:proofErr w:type="spellStart"/>
      <w:r>
        <w:t>а</w:t>
      </w:r>
      <w:r w:rsidRPr="00845848">
        <w:t>вторегрессионн</w:t>
      </w:r>
      <w:r>
        <w:t>ы</w:t>
      </w:r>
      <w:r>
        <w:t>й</w:t>
      </w:r>
      <w:proofErr w:type="spellEnd"/>
      <w:r>
        <w:t xml:space="preserve"> процесс порядка</w:t>
      </w:r>
      <w:r w:rsidR="00495EBB" w:rsidRPr="00495EBB"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 w:rsidRPr="00845848">
        <w:t>(</w:t>
      </w:r>
      <w:r>
        <w:rPr>
          <w:lang w:val="en-US"/>
        </w:rPr>
        <w:t>AR</w:t>
      </w:r>
      <w:r>
        <w:t>(</w:t>
      </w:r>
      <m:oMath>
        <m:r>
          <w:rPr>
            <w:rFonts w:ascii="Cambria Math" w:hAnsi="Cambria Math"/>
          </w:rPr>
          <m:t>p</m:t>
        </m:r>
      </m:oMath>
      <w:r>
        <w:t>)</w:t>
      </w:r>
      <w:r w:rsidRPr="00845848">
        <w:t>-</w:t>
      </w:r>
      <w:r>
        <w:t>процесс</w:t>
      </w:r>
      <w:r w:rsidRPr="00845848">
        <w:t>)</w:t>
      </w:r>
      <w:r>
        <w:t xml:space="preserve"> </w:t>
      </w:r>
      <w:r>
        <w:t>выглядит так:</w:t>
      </w:r>
    </w:p>
    <w:p w:rsidR="00845848" w:rsidRDefault="00845848" w:rsidP="00845848">
      <w:p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=1</m:t>
            </m:r>
          </m:sub>
          <m:sup>
            <m:r>
              <w:rPr>
                <w:rFonts w:ascii="Cambria Math" w:hAnsi="Cambria Math"/>
              </w:rPr>
              <m:t>p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i/>
                  </w:rPr>
                  <w:sym w:font="Symbol" w:char="F065"/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nary>
      </m:oMath>
      <w:r w:rsidR="00495EBB">
        <w:rPr>
          <w:lang w:val="en-US"/>
        </w:rPr>
        <w:t xml:space="preserve"> ,</w:t>
      </w:r>
    </w:p>
    <w:p w:rsidR="00495EBB" w:rsidRDefault="00495EBB" w:rsidP="00845848">
      <w:pPr>
        <w:rPr>
          <w:lang w:val="en-US"/>
        </w:rPr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495EBB">
        <w:t xml:space="preserve">- </w:t>
      </w:r>
      <w:r>
        <w:t xml:space="preserve">параметры модели (коэффициенты авторегрессии), </w:t>
      </w:r>
      <m:oMath>
        <m:r>
          <w:rPr>
            <w:rFonts w:ascii="Cambria Math" w:hAnsi="Cambria Math"/>
          </w:rPr>
          <m:t>c</m:t>
        </m:r>
      </m:oMath>
      <w:r>
        <w:t xml:space="preserve"> - </w:t>
      </w:r>
      <w:proofErr w:type="gramStart"/>
      <w:r>
        <w:t>постоянная</w:t>
      </w:r>
      <w:proofErr w:type="gramEnd"/>
      <w:r>
        <w:t xml:space="preserve"> (часто для упрощения предполагается равной нулю), 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i/>
              </w:rPr>
              <w:sym w:font="Symbol" w:char="F065"/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- белый шум.</w:t>
      </w:r>
    </w:p>
    <w:p w:rsidR="00495EBB" w:rsidRDefault="00353C93" w:rsidP="00845848">
      <w:r>
        <w:t xml:space="preserve">Для использования </w:t>
      </w:r>
      <w:proofErr w:type="spellStart"/>
      <w:r>
        <w:t>авторегрессионной</w:t>
      </w:r>
      <w:proofErr w:type="spellEnd"/>
      <w:r>
        <w:t xml:space="preserve"> модели в качестве прогноза, </w:t>
      </w:r>
      <w:r w:rsidR="006F758A">
        <w:t>выберем формулу:</w:t>
      </w:r>
    </w:p>
    <w:p w:rsidR="006F758A" w:rsidRDefault="006F758A" w:rsidP="00845848">
      <w:p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-1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</m:oMath>
      <w:r w:rsidRPr="006F758A">
        <w:t xml:space="preserve"> ,</w:t>
      </w:r>
    </w:p>
    <w:p w:rsidR="006F758A" w:rsidRDefault="006F758A" w:rsidP="00845848">
      <w:r>
        <w:t xml:space="preserve">где для получения очередного значения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>
        <w:t xml:space="preserve">, нам известны значения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t xml:space="preserve"> не новее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p w:rsidR="006F758A" w:rsidRDefault="006F758A" w:rsidP="00845848">
      <w:r>
        <w:t>Метод наименьших квадратов подразумевает минимизацию функции разности квадратов целевой функции и аппроксимирующей на некотором интервале. В качестве приближения вместо функций используем последовательности.</w:t>
      </w:r>
    </w:p>
    <w:p w:rsidR="006F758A" w:rsidRDefault="006F758A" w:rsidP="00845848">
      <w:r>
        <w:t>Одиночное значение квадрата разности:</w:t>
      </w:r>
    </w:p>
    <w:p w:rsidR="006F758A" w:rsidRDefault="006F758A" w:rsidP="00845848">
      <w:p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lang w:val="en-US"/>
        </w:rPr>
        <w:t xml:space="preserve"> </w:t>
      </w:r>
    </w:p>
    <w:p w:rsidR="006F758A" w:rsidRDefault="00033A0D" w:rsidP="00845848">
      <w:proofErr w:type="spellStart"/>
      <w:r>
        <w:t>Минимизируемая</w:t>
      </w:r>
      <w:proofErr w:type="spellEnd"/>
      <w:r>
        <w:t xml:space="preserve"> функция:</w:t>
      </w:r>
    </w:p>
    <w:p w:rsidR="00033A0D" w:rsidRPr="00033A0D" w:rsidRDefault="00033A0D" w:rsidP="00845848"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j</m:t>
            </m:r>
            <m: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-j</m:t>
                </m:r>
              </m:sub>
            </m:sSub>
          </m:e>
        </m:nary>
      </m:oMath>
      <w:r w:rsidRPr="00033A0D">
        <w:t xml:space="preserve"> ,</w:t>
      </w:r>
    </w:p>
    <w:p w:rsidR="00033A0D" w:rsidRDefault="00033A0D" w:rsidP="00845848">
      <w:r>
        <w:t>г</w:t>
      </w:r>
      <w:r>
        <w:t>де</w:t>
      </w:r>
      <w:r w:rsidRPr="00033A0D">
        <w:t xml:space="preserve"> </w:t>
      </w:r>
      <m:oMath>
        <m:r>
          <w:rPr>
            <w:rFonts w:ascii="Cambria Math" w:hAnsi="Cambria Math"/>
            <w:lang w:val="en-US"/>
          </w:rPr>
          <m:t>N</m:t>
        </m:r>
      </m:oMath>
      <w:r>
        <w:t xml:space="preserve"> - количество точек для минимизации</w:t>
      </w:r>
      <w:proofErr w:type="gramStart"/>
      <w:r>
        <w:t>.</w:t>
      </w:r>
      <w:proofErr w:type="gramEnd"/>
      <w:r>
        <w:t xml:space="preserve"> </w:t>
      </w:r>
      <m:oMath>
        <m:r>
          <w:rPr>
            <w:rFonts w:ascii="Cambria Math" w:hAnsi="Cambria Math"/>
            <w:lang w:val="en-US"/>
          </w:rPr>
          <m:t>N</m:t>
        </m:r>
      </m:oMath>
      <w:r w:rsidR="009D7447">
        <w:t xml:space="preserve"> </w:t>
      </w:r>
      <w:proofErr w:type="gramStart"/>
      <w:r w:rsidR="009D7447">
        <w:t>д</w:t>
      </w:r>
      <w:proofErr w:type="gramEnd"/>
      <w:r>
        <w:t>олжно быть существенно больше количества</w:t>
      </w:r>
      <w:r w:rsidRPr="00033A0D">
        <w:t xml:space="preserve"> </w:t>
      </w:r>
      <w:r>
        <w:t xml:space="preserve">коэффициентов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:rsidR="00033A0D" w:rsidRDefault="00033A0D" w:rsidP="00845848">
      <w:r>
        <w:t xml:space="preserve">Для вычисления коэффициентов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>
        <w:t xml:space="preserve"> произведем взятие частных производных по всем коэффициентам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>
        <w:t xml:space="preserve"> и приравняем полученные формулы к нулю.</w:t>
      </w:r>
      <w:r w:rsidRPr="00033A0D">
        <w:t xml:space="preserve"> </w:t>
      </w:r>
      <w:r>
        <w:t>Получим систему линейных уравнений вида:</w:t>
      </w:r>
    </w:p>
    <w:p w:rsidR="00033A0D" w:rsidRPr="009D7447" w:rsidRDefault="00033A0D" w:rsidP="009D7447">
      <w:pPr>
        <w:jc w:val="both"/>
      </w:pPr>
      <m:oMath>
        <m:nary>
          <m:naryPr>
            <m:chr m:val="⋃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-1</m:t>
            </m:r>
          </m:sup>
          <m:e>
            <m:d>
              <m:dPr>
                <m:begChr m:val="{"/>
                <m:endChr m:val="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qArr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hAnsi="Cambria Math"/>
                            </w:rPr>
                            <m:t>=0,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p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nary>
                                    <m:naryPr>
                                      <m:chr m:val="∑"/>
                                      <m:limLoc m:val="undOvr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j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=0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N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-1</m:t>
                                      </m:r>
                                    </m:sup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n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-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i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-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e>
                                  </m:nary>
                                </m:e>
                              </m:d>
                            </m:e>
                          </m:nary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j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=0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n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nary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hAnsi="Cambria Math"/>
                            </w:rPr>
                            <m:t>&gt;0,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j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=0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n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nary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p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nary>
                                    <m:naryPr>
                                      <m:chr m:val="∑"/>
                                      <m:limLoc m:val="undOvr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j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=0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N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-1</m:t>
                                      </m:r>
                                    </m:sup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n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-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i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-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n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-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k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-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e>
                                  </m:nary>
                                </m:e>
                              </m:d>
                            </m:e>
                          </m:nary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j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=0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n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j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n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nary>
                        </m:e>
                      </m:mr>
                    </m:m>
                  </m:e>
                </m:eqArr>
              </m:e>
            </m:d>
          </m:e>
        </m:nary>
      </m:oMath>
      <w:r w:rsidR="009D7447" w:rsidRPr="009D7447">
        <w:t xml:space="preserve"> </w:t>
      </w:r>
    </w:p>
    <w:p w:rsidR="009D7447" w:rsidRDefault="009D7447" w:rsidP="009D7447">
      <w:pPr>
        <w:pStyle w:val="1"/>
      </w:pPr>
      <w:r>
        <w:t>Анализ реализации.</w:t>
      </w:r>
    </w:p>
    <w:p w:rsidR="009D7447" w:rsidRPr="006B0116" w:rsidRDefault="009D7447" w:rsidP="009D7447">
      <w:r>
        <w:t>Произведен расчет прогноза по данному алгоритму на наборах реальных данных</w:t>
      </w:r>
      <w:proofErr w:type="gramStart"/>
      <w:r>
        <w:t>.</w:t>
      </w:r>
      <w:proofErr w:type="gramEnd"/>
      <w:r>
        <w:t xml:space="preserve"> Были использованы </w:t>
      </w:r>
      <w:r w:rsidR="006B0116">
        <w:t xml:space="preserve">ежедневные </w:t>
      </w:r>
      <w:r>
        <w:t>курсы</w:t>
      </w:r>
      <w:r w:rsidR="006B0116">
        <w:t xml:space="preserve"> </w:t>
      </w:r>
      <w:r w:rsidR="006B0116">
        <w:rPr>
          <w:lang w:val="en-US"/>
        </w:rPr>
        <w:t>SDR</w:t>
      </w:r>
      <w:r w:rsidR="006B0116">
        <w:t xml:space="preserve"> к трём основным валютам:</w:t>
      </w:r>
      <w:r w:rsidR="006B0116" w:rsidRPr="006B0116">
        <w:t xml:space="preserve"> </w:t>
      </w:r>
      <w:proofErr w:type="gramStart"/>
      <w:r w:rsidR="006B0116">
        <w:rPr>
          <w:lang w:val="en-US"/>
        </w:rPr>
        <w:t>USD</w:t>
      </w:r>
      <w:r w:rsidR="006B0116" w:rsidRPr="006B0116">
        <w:t xml:space="preserve">, </w:t>
      </w:r>
      <w:r w:rsidR="006B0116">
        <w:rPr>
          <w:lang w:val="en-US"/>
        </w:rPr>
        <w:t>GBP</w:t>
      </w:r>
      <w:r w:rsidR="006B0116" w:rsidRPr="006B0116">
        <w:t xml:space="preserve">, </w:t>
      </w:r>
      <w:r w:rsidR="006B0116">
        <w:rPr>
          <w:lang w:val="en-US"/>
        </w:rPr>
        <w:t>CAD</w:t>
      </w:r>
      <w:r w:rsidR="006B0116">
        <w:t>.</w:t>
      </w:r>
      <w:proofErr w:type="gramEnd"/>
    </w:p>
    <w:p w:rsidR="006B0116" w:rsidRDefault="006B0116" w:rsidP="009D7447">
      <w:r>
        <w:t>Полученные результаты оказались независимы от набора данных.</w:t>
      </w:r>
    </w:p>
    <w:p w:rsidR="006B0116" w:rsidRDefault="006B0116" w:rsidP="009D7447">
      <w:proofErr w:type="gramStart"/>
      <w:r>
        <w:t>При</w:t>
      </w:r>
      <w:proofErr w:type="gramEnd"/>
      <w:r>
        <w:t xml:space="preserve"> </w:t>
      </w:r>
      <w:proofErr w:type="gramStart"/>
      <w:r>
        <w:t>задание</w:t>
      </w:r>
      <w:proofErr w:type="gramEnd"/>
      <w:r>
        <w:t xml:space="preserve"> порядка </w:t>
      </w:r>
      <w:proofErr w:type="spellStart"/>
      <w:r>
        <w:t>авторегресии</w:t>
      </w:r>
      <w:proofErr w:type="spellEnd"/>
      <w:r>
        <w:t xml:space="preserve"> выше 8, параметры модели становятся неустойчивыми - возникают ситуации неразрешимости системы уравнений.</w:t>
      </w:r>
    </w:p>
    <w:p w:rsidR="006B0116" w:rsidRDefault="006B0116" w:rsidP="009D7447">
      <w:r>
        <w:t xml:space="preserve">Свободный член - коэффициент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а также коэффициенты кроме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, выглядят незначительными.</w:t>
      </w:r>
    </w:p>
    <w:p w:rsidR="006B0116" w:rsidRDefault="006B0116" w:rsidP="009D7447">
      <w:r>
        <w:t xml:space="preserve">Соответственно, функция "прогноза" </w:t>
      </w:r>
      <w:proofErr w:type="gramStart"/>
      <w:r>
        <w:t>существенно похожа</w:t>
      </w:r>
      <w:proofErr w:type="gramEnd"/>
      <w:r>
        <w:t xml:space="preserve"> на аппроксимируемую функцию, задержанную на 1 отсчёт.</w:t>
      </w:r>
    </w:p>
    <w:p w:rsidR="006B0116" w:rsidRPr="006B0116" w:rsidRDefault="0020791D" w:rsidP="009D7447">
      <w:r>
        <w:t xml:space="preserve">При этом, "прогноз" порядка выше 1 оказывается всегда лучше </w:t>
      </w:r>
      <w:r>
        <w:t>"прогноз</w:t>
      </w:r>
      <w:r>
        <w:t>а</w:t>
      </w:r>
      <w:r>
        <w:t>" порядка 1</w:t>
      </w:r>
      <w:r>
        <w:t xml:space="preserve"> как по максимальному отклонению, так и по интегральному отклонению.</w:t>
      </w:r>
      <w:bookmarkStart w:id="0" w:name="_GoBack"/>
      <w:bookmarkEnd w:id="0"/>
    </w:p>
    <w:sectPr w:rsidR="006B0116" w:rsidRPr="006B0116" w:rsidSect="0027103A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02ED" w:rsidRDefault="00E602ED" w:rsidP="00106745">
      <w:r>
        <w:separator/>
      </w:r>
    </w:p>
    <w:p w:rsidR="00E602ED" w:rsidRDefault="00E602ED" w:rsidP="00106745"/>
    <w:p w:rsidR="00E602ED" w:rsidRDefault="00E602ED" w:rsidP="00106745"/>
  </w:endnote>
  <w:endnote w:type="continuationSeparator" w:id="0">
    <w:p w:rsidR="00E602ED" w:rsidRDefault="00E602ED" w:rsidP="00106745">
      <w:r>
        <w:continuationSeparator/>
      </w:r>
    </w:p>
    <w:p w:rsidR="00E602ED" w:rsidRDefault="00E602ED" w:rsidP="00106745"/>
    <w:p w:rsidR="00E602ED" w:rsidRDefault="00E602ED" w:rsidP="001067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0A54" w:rsidRDefault="00590A54" w:rsidP="00106745">
    <w:pPr>
      <w:pStyle w:val="a9"/>
    </w:pPr>
    <w:r>
      <w:tab/>
      <w:t>[</w:t>
    </w:r>
    <w:r>
      <w:fldChar w:fldCharType="begin"/>
    </w:r>
    <w:r>
      <w:instrText xml:space="preserve"> PAGE   \* MERGEFORMAT </w:instrText>
    </w:r>
    <w:r>
      <w:fldChar w:fldCharType="separate"/>
    </w:r>
    <w:r w:rsidR="0020791D">
      <w:rPr>
        <w:noProof/>
      </w:rPr>
      <w:t>1</w:t>
    </w:r>
    <w:r>
      <w:fldChar w:fldCharType="end"/>
    </w:r>
    <w:r>
      <w:t>]</w:t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0A54" w:rsidRDefault="00590A54" w:rsidP="00106745">
    <w:pPr>
      <w:pStyle w:val="a9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02ED" w:rsidRDefault="00E602ED" w:rsidP="00106745">
      <w:r>
        <w:separator/>
      </w:r>
    </w:p>
    <w:p w:rsidR="00E602ED" w:rsidRDefault="00E602ED" w:rsidP="00106745"/>
    <w:p w:rsidR="00E602ED" w:rsidRDefault="00E602ED" w:rsidP="00106745"/>
  </w:footnote>
  <w:footnote w:type="continuationSeparator" w:id="0">
    <w:p w:rsidR="00E602ED" w:rsidRDefault="00E602ED" w:rsidP="00106745">
      <w:r>
        <w:continuationSeparator/>
      </w:r>
    </w:p>
    <w:p w:rsidR="00E602ED" w:rsidRDefault="00E602ED" w:rsidP="00106745"/>
    <w:p w:rsidR="00E602ED" w:rsidRDefault="00E602ED" w:rsidP="0010674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0A54" w:rsidRPr="00B23599" w:rsidRDefault="00590A54" w:rsidP="00106745">
    <w:pPr>
      <w:pStyle w:val="a7"/>
    </w:pPr>
    <w:r>
      <w:tab/>
    </w:r>
    <w:r w:rsidRPr="00291017"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0A54" w:rsidRDefault="00590A54" w:rsidP="00106745">
    <w:pPr>
      <w:pStyle w:val="a7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A0E41"/>
    <w:multiLevelType w:val="hybridMultilevel"/>
    <w:tmpl w:val="9A84637A"/>
    <w:lvl w:ilvl="0" w:tplc="BE8CB3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97447"/>
    <w:multiLevelType w:val="hybridMultilevel"/>
    <w:tmpl w:val="0C744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5E7C24"/>
    <w:multiLevelType w:val="hybridMultilevel"/>
    <w:tmpl w:val="8646C9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F21702"/>
    <w:multiLevelType w:val="hybridMultilevel"/>
    <w:tmpl w:val="D68A0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B328E9"/>
    <w:multiLevelType w:val="hybridMultilevel"/>
    <w:tmpl w:val="7B260646"/>
    <w:lvl w:ilvl="0" w:tplc="0EC603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3E729D"/>
    <w:multiLevelType w:val="hybridMultilevel"/>
    <w:tmpl w:val="934E87CE"/>
    <w:lvl w:ilvl="0" w:tplc="B8D2D884">
      <w:start w:val="1"/>
      <w:numFmt w:val="bullet"/>
      <w:lvlText w:val="-"/>
      <w:lvlJc w:val="left"/>
      <w:pPr>
        <w:ind w:left="106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>
    <w:nsid w:val="17FD0860"/>
    <w:multiLevelType w:val="hybridMultilevel"/>
    <w:tmpl w:val="F14A30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890E68"/>
    <w:multiLevelType w:val="hybridMultilevel"/>
    <w:tmpl w:val="A46EC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13116A"/>
    <w:multiLevelType w:val="hybridMultilevel"/>
    <w:tmpl w:val="8BACE4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334D47"/>
    <w:multiLevelType w:val="hybridMultilevel"/>
    <w:tmpl w:val="A16C54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087830"/>
    <w:multiLevelType w:val="hybridMultilevel"/>
    <w:tmpl w:val="1D42B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FE47FA"/>
    <w:multiLevelType w:val="hybridMultilevel"/>
    <w:tmpl w:val="E608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A829E4"/>
    <w:multiLevelType w:val="hybridMultilevel"/>
    <w:tmpl w:val="D0804BDC"/>
    <w:lvl w:ilvl="0" w:tplc="0EC6034C">
      <w:start w:val="1"/>
      <w:numFmt w:val="decimal"/>
      <w:lvlText w:val="%1."/>
      <w:lvlJc w:val="left"/>
      <w:pPr>
        <w:ind w:left="854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335B6247"/>
    <w:multiLevelType w:val="hybridMultilevel"/>
    <w:tmpl w:val="0778CA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4D05E2A"/>
    <w:multiLevelType w:val="hybridMultilevel"/>
    <w:tmpl w:val="75B4E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8635CF6"/>
    <w:multiLevelType w:val="hybridMultilevel"/>
    <w:tmpl w:val="125CB51C"/>
    <w:lvl w:ilvl="0" w:tplc="FE0222B0">
      <w:start w:val="1"/>
      <w:numFmt w:val="decimal"/>
      <w:lvlText w:val="(%1)"/>
      <w:lvlJc w:val="left"/>
      <w:pPr>
        <w:ind w:left="925" w:hanging="5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6">
    <w:nsid w:val="3EFC0E15"/>
    <w:multiLevelType w:val="hybridMultilevel"/>
    <w:tmpl w:val="D0804BDC"/>
    <w:lvl w:ilvl="0" w:tplc="0EC6034C">
      <w:start w:val="1"/>
      <w:numFmt w:val="decimal"/>
      <w:lvlText w:val="%1."/>
      <w:lvlJc w:val="left"/>
      <w:pPr>
        <w:ind w:left="854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40345BA9"/>
    <w:multiLevelType w:val="hybridMultilevel"/>
    <w:tmpl w:val="D0804BDC"/>
    <w:lvl w:ilvl="0" w:tplc="0EC6034C">
      <w:start w:val="1"/>
      <w:numFmt w:val="decimal"/>
      <w:lvlText w:val="%1."/>
      <w:lvlJc w:val="left"/>
      <w:pPr>
        <w:ind w:left="854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46C53A45"/>
    <w:multiLevelType w:val="hybridMultilevel"/>
    <w:tmpl w:val="5906A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BB6B23"/>
    <w:multiLevelType w:val="hybridMultilevel"/>
    <w:tmpl w:val="94060D94"/>
    <w:lvl w:ilvl="0" w:tplc="04190003">
      <w:start w:val="1"/>
      <w:numFmt w:val="bullet"/>
      <w:lvlText w:val="o"/>
      <w:lvlJc w:val="left"/>
      <w:pPr>
        <w:ind w:left="1060" w:hanging="360"/>
      </w:pPr>
      <w:rPr>
        <w:rFonts w:ascii="Courier New" w:hAnsi="Courier New" w:cs="Courier New" w:hint="default"/>
      </w:rPr>
    </w:lvl>
    <w:lvl w:ilvl="1" w:tplc="28B86612">
      <w:numFmt w:val="bullet"/>
      <w:lvlText w:val="•"/>
      <w:lvlJc w:val="left"/>
      <w:pPr>
        <w:ind w:left="2005" w:hanging="585"/>
      </w:pPr>
      <w:rPr>
        <w:rFonts w:ascii="Courier New" w:eastAsia="Calibri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0">
    <w:nsid w:val="4F912E57"/>
    <w:multiLevelType w:val="hybridMultilevel"/>
    <w:tmpl w:val="0BD654D8"/>
    <w:lvl w:ilvl="0" w:tplc="A81245AE">
      <w:start w:val="1"/>
      <w:numFmt w:val="decimal"/>
      <w:lvlText w:val="(%1)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D653BED"/>
    <w:multiLevelType w:val="hybridMultilevel"/>
    <w:tmpl w:val="5B8CA0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5AD786D"/>
    <w:multiLevelType w:val="hybridMultilevel"/>
    <w:tmpl w:val="64C43F7A"/>
    <w:lvl w:ilvl="0" w:tplc="B8D2D884">
      <w:start w:val="1"/>
      <w:numFmt w:val="bullet"/>
      <w:lvlText w:val="-"/>
      <w:lvlJc w:val="left"/>
      <w:pPr>
        <w:ind w:left="10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3">
    <w:nsid w:val="68C76314"/>
    <w:multiLevelType w:val="hybridMultilevel"/>
    <w:tmpl w:val="D0804BDC"/>
    <w:lvl w:ilvl="0" w:tplc="0EC6034C">
      <w:start w:val="1"/>
      <w:numFmt w:val="decimal"/>
      <w:lvlText w:val="%1."/>
      <w:lvlJc w:val="left"/>
      <w:pPr>
        <w:ind w:left="854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>
    <w:nsid w:val="7056631D"/>
    <w:multiLevelType w:val="hybridMultilevel"/>
    <w:tmpl w:val="271CA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2364041"/>
    <w:multiLevelType w:val="hybridMultilevel"/>
    <w:tmpl w:val="911C6C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EC293B"/>
    <w:multiLevelType w:val="hybridMultilevel"/>
    <w:tmpl w:val="E668B1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572E97"/>
    <w:multiLevelType w:val="hybridMultilevel"/>
    <w:tmpl w:val="27E62C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6D64E20"/>
    <w:multiLevelType w:val="hybridMultilevel"/>
    <w:tmpl w:val="D2BCEF38"/>
    <w:lvl w:ilvl="0" w:tplc="0EC603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79C0084"/>
    <w:multiLevelType w:val="hybridMultilevel"/>
    <w:tmpl w:val="CBBC9126"/>
    <w:lvl w:ilvl="0" w:tplc="B8D2D884">
      <w:start w:val="1"/>
      <w:numFmt w:val="bullet"/>
      <w:lvlText w:val="-"/>
      <w:lvlJc w:val="left"/>
      <w:pPr>
        <w:ind w:left="1060" w:hanging="360"/>
      </w:pPr>
      <w:rPr>
        <w:rFonts w:ascii="Courier New" w:hAnsi="Courier New" w:hint="default"/>
      </w:rPr>
    </w:lvl>
    <w:lvl w:ilvl="1" w:tplc="B8D2D884">
      <w:start w:val="1"/>
      <w:numFmt w:val="bullet"/>
      <w:lvlText w:val="-"/>
      <w:lvlJc w:val="left"/>
      <w:pPr>
        <w:ind w:left="17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0">
    <w:nsid w:val="79BD1D95"/>
    <w:multiLevelType w:val="multilevel"/>
    <w:tmpl w:val="E780A38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9"/>
  </w:num>
  <w:num w:numId="2">
    <w:abstractNumId w:val="20"/>
  </w:num>
  <w:num w:numId="3">
    <w:abstractNumId w:val="15"/>
  </w:num>
  <w:num w:numId="4">
    <w:abstractNumId w:val="22"/>
  </w:num>
  <w:num w:numId="5">
    <w:abstractNumId w:val="5"/>
  </w:num>
  <w:num w:numId="6">
    <w:abstractNumId w:val="29"/>
  </w:num>
  <w:num w:numId="7">
    <w:abstractNumId w:val="17"/>
  </w:num>
  <w:num w:numId="8">
    <w:abstractNumId w:val="23"/>
  </w:num>
  <w:num w:numId="9">
    <w:abstractNumId w:val="12"/>
  </w:num>
  <w:num w:numId="10">
    <w:abstractNumId w:val="16"/>
  </w:num>
  <w:num w:numId="11">
    <w:abstractNumId w:val="4"/>
  </w:num>
  <w:num w:numId="12">
    <w:abstractNumId w:val="28"/>
  </w:num>
  <w:num w:numId="13">
    <w:abstractNumId w:val="30"/>
  </w:num>
  <w:num w:numId="14">
    <w:abstractNumId w:val="7"/>
  </w:num>
  <w:num w:numId="15">
    <w:abstractNumId w:val="2"/>
  </w:num>
  <w:num w:numId="16">
    <w:abstractNumId w:val="10"/>
  </w:num>
  <w:num w:numId="17">
    <w:abstractNumId w:val="1"/>
  </w:num>
  <w:num w:numId="18">
    <w:abstractNumId w:val="25"/>
  </w:num>
  <w:num w:numId="19">
    <w:abstractNumId w:val="26"/>
  </w:num>
  <w:num w:numId="20">
    <w:abstractNumId w:val="6"/>
  </w:num>
  <w:num w:numId="21">
    <w:abstractNumId w:val="24"/>
  </w:num>
  <w:num w:numId="22">
    <w:abstractNumId w:val="3"/>
  </w:num>
  <w:num w:numId="23">
    <w:abstractNumId w:val="21"/>
  </w:num>
  <w:num w:numId="24">
    <w:abstractNumId w:val="27"/>
  </w:num>
  <w:num w:numId="25">
    <w:abstractNumId w:val="11"/>
  </w:num>
  <w:num w:numId="26">
    <w:abstractNumId w:val="13"/>
  </w:num>
  <w:num w:numId="27">
    <w:abstractNumId w:val="30"/>
  </w:num>
  <w:num w:numId="28">
    <w:abstractNumId w:val="30"/>
  </w:num>
  <w:num w:numId="29">
    <w:abstractNumId w:val="30"/>
  </w:num>
  <w:num w:numId="30">
    <w:abstractNumId w:val="30"/>
  </w:num>
  <w:num w:numId="31">
    <w:abstractNumId w:val="30"/>
  </w:num>
  <w:num w:numId="32">
    <w:abstractNumId w:val="30"/>
  </w:num>
  <w:num w:numId="33">
    <w:abstractNumId w:val="30"/>
  </w:num>
  <w:num w:numId="34">
    <w:abstractNumId w:val="30"/>
  </w:num>
  <w:num w:numId="35">
    <w:abstractNumId w:val="9"/>
  </w:num>
  <w:num w:numId="36">
    <w:abstractNumId w:val="0"/>
  </w:num>
  <w:num w:numId="37">
    <w:abstractNumId w:val="14"/>
  </w:num>
  <w:num w:numId="38">
    <w:abstractNumId w:val="8"/>
  </w:num>
  <w:num w:numId="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2"/>
  <w:proofState w:spelling="clean" w:grammar="clean"/>
  <w:attachedTemplate r:id="rId1"/>
  <w:defaultTabStop w:val="709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EB6"/>
    <w:rsid w:val="00014F83"/>
    <w:rsid w:val="00015EFC"/>
    <w:rsid w:val="00015FC8"/>
    <w:rsid w:val="0001744C"/>
    <w:rsid w:val="000200CB"/>
    <w:rsid w:val="00025C3A"/>
    <w:rsid w:val="00031CF1"/>
    <w:rsid w:val="00033A0D"/>
    <w:rsid w:val="000379D5"/>
    <w:rsid w:val="00044888"/>
    <w:rsid w:val="00055C3D"/>
    <w:rsid w:val="00090685"/>
    <w:rsid w:val="00092425"/>
    <w:rsid w:val="00097F94"/>
    <w:rsid w:val="000B616A"/>
    <w:rsid w:val="000C4522"/>
    <w:rsid w:val="000C4CEF"/>
    <w:rsid w:val="000C5238"/>
    <w:rsid w:val="000C5816"/>
    <w:rsid w:val="000C7F5B"/>
    <w:rsid w:val="000D578D"/>
    <w:rsid w:val="000D6BB8"/>
    <w:rsid w:val="000D76B7"/>
    <w:rsid w:val="000E7BBB"/>
    <w:rsid w:val="000F1966"/>
    <w:rsid w:val="000F7E73"/>
    <w:rsid w:val="00103676"/>
    <w:rsid w:val="00104F65"/>
    <w:rsid w:val="00106745"/>
    <w:rsid w:val="00106FB2"/>
    <w:rsid w:val="00113071"/>
    <w:rsid w:val="00123098"/>
    <w:rsid w:val="00133FF9"/>
    <w:rsid w:val="00144637"/>
    <w:rsid w:val="001463D0"/>
    <w:rsid w:val="00147C60"/>
    <w:rsid w:val="00151218"/>
    <w:rsid w:val="00156D47"/>
    <w:rsid w:val="00160F00"/>
    <w:rsid w:val="00171623"/>
    <w:rsid w:val="001918D8"/>
    <w:rsid w:val="00193E5E"/>
    <w:rsid w:val="00197CF4"/>
    <w:rsid w:val="001B0C34"/>
    <w:rsid w:val="001B27A6"/>
    <w:rsid w:val="001C6EB6"/>
    <w:rsid w:val="001E0B8A"/>
    <w:rsid w:val="001E55F8"/>
    <w:rsid w:val="001E7593"/>
    <w:rsid w:val="001F4AE1"/>
    <w:rsid w:val="001F4D77"/>
    <w:rsid w:val="00205A48"/>
    <w:rsid w:val="0020791D"/>
    <w:rsid w:val="00212A61"/>
    <w:rsid w:val="00220C9F"/>
    <w:rsid w:val="00226AE7"/>
    <w:rsid w:val="00237585"/>
    <w:rsid w:val="002436FD"/>
    <w:rsid w:val="00246097"/>
    <w:rsid w:val="002545E3"/>
    <w:rsid w:val="002569B3"/>
    <w:rsid w:val="0026510C"/>
    <w:rsid w:val="0027103A"/>
    <w:rsid w:val="00291017"/>
    <w:rsid w:val="00291D0E"/>
    <w:rsid w:val="00293545"/>
    <w:rsid w:val="002A3B0E"/>
    <w:rsid w:val="002C0547"/>
    <w:rsid w:val="002C086D"/>
    <w:rsid w:val="002C7FF7"/>
    <w:rsid w:val="002D2132"/>
    <w:rsid w:val="002D7479"/>
    <w:rsid w:val="002E3E7B"/>
    <w:rsid w:val="002F2280"/>
    <w:rsid w:val="003020E6"/>
    <w:rsid w:val="00306C1C"/>
    <w:rsid w:val="00322F3E"/>
    <w:rsid w:val="003249AF"/>
    <w:rsid w:val="00334B8A"/>
    <w:rsid w:val="00335102"/>
    <w:rsid w:val="003447D1"/>
    <w:rsid w:val="0034536B"/>
    <w:rsid w:val="00353C93"/>
    <w:rsid w:val="00357645"/>
    <w:rsid w:val="00363D20"/>
    <w:rsid w:val="0037330D"/>
    <w:rsid w:val="00375054"/>
    <w:rsid w:val="00382905"/>
    <w:rsid w:val="003916CA"/>
    <w:rsid w:val="0039410D"/>
    <w:rsid w:val="00396930"/>
    <w:rsid w:val="00397842"/>
    <w:rsid w:val="003A4EC4"/>
    <w:rsid w:val="003A5648"/>
    <w:rsid w:val="003C6A40"/>
    <w:rsid w:val="003D04FB"/>
    <w:rsid w:val="003D333D"/>
    <w:rsid w:val="003D52F1"/>
    <w:rsid w:val="003E0F38"/>
    <w:rsid w:val="003E3E06"/>
    <w:rsid w:val="00413968"/>
    <w:rsid w:val="004144A8"/>
    <w:rsid w:val="004311C2"/>
    <w:rsid w:val="004319F6"/>
    <w:rsid w:val="00440334"/>
    <w:rsid w:val="004506AC"/>
    <w:rsid w:val="004576FD"/>
    <w:rsid w:val="0046324F"/>
    <w:rsid w:val="0046551A"/>
    <w:rsid w:val="004808B7"/>
    <w:rsid w:val="00493817"/>
    <w:rsid w:val="00495E88"/>
    <w:rsid w:val="00495EBB"/>
    <w:rsid w:val="00497A55"/>
    <w:rsid w:val="004A3277"/>
    <w:rsid w:val="004B76ED"/>
    <w:rsid w:val="004D5A47"/>
    <w:rsid w:val="004D66A8"/>
    <w:rsid w:val="004E5E5B"/>
    <w:rsid w:val="004E62FD"/>
    <w:rsid w:val="004F543B"/>
    <w:rsid w:val="0050164A"/>
    <w:rsid w:val="005027CB"/>
    <w:rsid w:val="0050618C"/>
    <w:rsid w:val="005211D9"/>
    <w:rsid w:val="005370CA"/>
    <w:rsid w:val="005447C4"/>
    <w:rsid w:val="00545564"/>
    <w:rsid w:val="00573D67"/>
    <w:rsid w:val="00581B56"/>
    <w:rsid w:val="00582C19"/>
    <w:rsid w:val="00590A54"/>
    <w:rsid w:val="005922A8"/>
    <w:rsid w:val="005A0ACA"/>
    <w:rsid w:val="005A2FF6"/>
    <w:rsid w:val="005B6FA8"/>
    <w:rsid w:val="005C23EE"/>
    <w:rsid w:val="005D08DA"/>
    <w:rsid w:val="005E0E88"/>
    <w:rsid w:val="005E1300"/>
    <w:rsid w:val="005E6195"/>
    <w:rsid w:val="005F03CA"/>
    <w:rsid w:val="005F1970"/>
    <w:rsid w:val="005F3742"/>
    <w:rsid w:val="00607514"/>
    <w:rsid w:val="00615AD9"/>
    <w:rsid w:val="00626FDC"/>
    <w:rsid w:val="00631D75"/>
    <w:rsid w:val="006327CC"/>
    <w:rsid w:val="00635323"/>
    <w:rsid w:val="00652844"/>
    <w:rsid w:val="006539AB"/>
    <w:rsid w:val="0067709E"/>
    <w:rsid w:val="006832DF"/>
    <w:rsid w:val="00692498"/>
    <w:rsid w:val="00697DEE"/>
    <w:rsid w:val="006A2E96"/>
    <w:rsid w:val="006A5532"/>
    <w:rsid w:val="006B0116"/>
    <w:rsid w:val="006B4DA8"/>
    <w:rsid w:val="006D01C6"/>
    <w:rsid w:val="006D221A"/>
    <w:rsid w:val="006D4197"/>
    <w:rsid w:val="006E1D1E"/>
    <w:rsid w:val="006F623B"/>
    <w:rsid w:val="006F7003"/>
    <w:rsid w:val="006F758A"/>
    <w:rsid w:val="006F7892"/>
    <w:rsid w:val="00701B29"/>
    <w:rsid w:val="0072551A"/>
    <w:rsid w:val="0072643A"/>
    <w:rsid w:val="00733D4E"/>
    <w:rsid w:val="00741B78"/>
    <w:rsid w:val="0074339E"/>
    <w:rsid w:val="0076268C"/>
    <w:rsid w:val="007819D0"/>
    <w:rsid w:val="0079276E"/>
    <w:rsid w:val="00796838"/>
    <w:rsid w:val="007C2DB3"/>
    <w:rsid w:val="007D01BD"/>
    <w:rsid w:val="007F0C2F"/>
    <w:rsid w:val="007F55E9"/>
    <w:rsid w:val="00803B44"/>
    <w:rsid w:val="00816A4E"/>
    <w:rsid w:val="00821847"/>
    <w:rsid w:val="008313CF"/>
    <w:rsid w:val="00831EBD"/>
    <w:rsid w:val="00844CE3"/>
    <w:rsid w:val="00845848"/>
    <w:rsid w:val="0084650D"/>
    <w:rsid w:val="0085258D"/>
    <w:rsid w:val="00867A2E"/>
    <w:rsid w:val="00872CED"/>
    <w:rsid w:val="00875F96"/>
    <w:rsid w:val="00880A4A"/>
    <w:rsid w:val="008A495D"/>
    <w:rsid w:val="008C1590"/>
    <w:rsid w:val="008D16C7"/>
    <w:rsid w:val="008D2D44"/>
    <w:rsid w:val="008D7864"/>
    <w:rsid w:val="008E3803"/>
    <w:rsid w:val="00903CEE"/>
    <w:rsid w:val="00913104"/>
    <w:rsid w:val="00914370"/>
    <w:rsid w:val="00916E5E"/>
    <w:rsid w:val="00925726"/>
    <w:rsid w:val="0093235A"/>
    <w:rsid w:val="0093692F"/>
    <w:rsid w:val="009650F7"/>
    <w:rsid w:val="00970E90"/>
    <w:rsid w:val="00971700"/>
    <w:rsid w:val="00976A50"/>
    <w:rsid w:val="0098536D"/>
    <w:rsid w:val="009907F2"/>
    <w:rsid w:val="00992999"/>
    <w:rsid w:val="009941B7"/>
    <w:rsid w:val="009B4329"/>
    <w:rsid w:val="009B5F25"/>
    <w:rsid w:val="009C762A"/>
    <w:rsid w:val="009D7447"/>
    <w:rsid w:val="009D7FAB"/>
    <w:rsid w:val="009E6A19"/>
    <w:rsid w:val="009E6C5E"/>
    <w:rsid w:val="009F069B"/>
    <w:rsid w:val="009F4E51"/>
    <w:rsid w:val="00A05F90"/>
    <w:rsid w:val="00A10DE6"/>
    <w:rsid w:val="00A124D4"/>
    <w:rsid w:val="00A21A46"/>
    <w:rsid w:val="00A227ED"/>
    <w:rsid w:val="00A2533B"/>
    <w:rsid w:val="00A44BBB"/>
    <w:rsid w:val="00A511F0"/>
    <w:rsid w:val="00A53A07"/>
    <w:rsid w:val="00A53FFA"/>
    <w:rsid w:val="00A54830"/>
    <w:rsid w:val="00A710ED"/>
    <w:rsid w:val="00A71FF3"/>
    <w:rsid w:val="00A84BB8"/>
    <w:rsid w:val="00AB0971"/>
    <w:rsid w:val="00AB23A5"/>
    <w:rsid w:val="00AB2ABE"/>
    <w:rsid w:val="00AC053F"/>
    <w:rsid w:val="00AC2CCE"/>
    <w:rsid w:val="00AC2F2A"/>
    <w:rsid w:val="00AC62D4"/>
    <w:rsid w:val="00AD18B3"/>
    <w:rsid w:val="00AD1EA4"/>
    <w:rsid w:val="00AD4D25"/>
    <w:rsid w:val="00AD4EDF"/>
    <w:rsid w:val="00AE0E02"/>
    <w:rsid w:val="00AE5D0F"/>
    <w:rsid w:val="00AF3135"/>
    <w:rsid w:val="00B023FC"/>
    <w:rsid w:val="00B03D51"/>
    <w:rsid w:val="00B06DC1"/>
    <w:rsid w:val="00B071B4"/>
    <w:rsid w:val="00B07AEB"/>
    <w:rsid w:val="00B15E53"/>
    <w:rsid w:val="00B21AE2"/>
    <w:rsid w:val="00B22E3F"/>
    <w:rsid w:val="00B23599"/>
    <w:rsid w:val="00B30EC7"/>
    <w:rsid w:val="00B3424D"/>
    <w:rsid w:val="00B5344B"/>
    <w:rsid w:val="00B54895"/>
    <w:rsid w:val="00B56AA9"/>
    <w:rsid w:val="00B65756"/>
    <w:rsid w:val="00B67F5C"/>
    <w:rsid w:val="00B8228C"/>
    <w:rsid w:val="00B852EC"/>
    <w:rsid w:val="00B870BD"/>
    <w:rsid w:val="00BA6207"/>
    <w:rsid w:val="00BA7693"/>
    <w:rsid w:val="00BC16FC"/>
    <w:rsid w:val="00BC2585"/>
    <w:rsid w:val="00BC7D97"/>
    <w:rsid w:val="00BD3902"/>
    <w:rsid w:val="00BE1970"/>
    <w:rsid w:val="00BE2831"/>
    <w:rsid w:val="00BF4D38"/>
    <w:rsid w:val="00C02FAA"/>
    <w:rsid w:val="00C13A62"/>
    <w:rsid w:val="00C160CF"/>
    <w:rsid w:val="00C16BD6"/>
    <w:rsid w:val="00C21938"/>
    <w:rsid w:val="00C2371C"/>
    <w:rsid w:val="00C47409"/>
    <w:rsid w:val="00C52259"/>
    <w:rsid w:val="00C57A79"/>
    <w:rsid w:val="00C80D6A"/>
    <w:rsid w:val="00C81A7E"/>
    <w:rsid w:val="00C82DAC"/>
    <w:rsid w:val="00C93A20"/>
    <w:rsid w:val="00C9764D"/>
    <w:rsid w:val="00CA03CD"/>
    <w:rsid w:val="00CB1109"/>
    <w:rsid w:val="00CB54B9"/>
    <w:rsid w:val="00CD5642"/>
    <w:rsid w:val="00CD76C8"/>
    <w:rsid w:val="00CE7CF9"/>
    <w:rsid w:val="00CF6615"/>
    <w:rsid w:val="00D04527"/>
    <w:rsid w:val="00D1433E"/>
    <w:rsid w:val="00D15EB1"/>
    <w:rsid w:val="00D277AA"/>
    <w:rsid w:val="00D33912"/>
    <w:rsid w:val="00D35C5F"/>
    <w:rsid w:val="00D44E58"/>
    <w:rsid w:val="00D51295"/>
    <w:rsid w:val="00D54003"/>
    <w:rsid w:val="00D709DA"/>
    <w:rsid w:val="00D757CE"/>
    <w:rsid w:val="00D84F39"/>
    <w:rsid w:val="00D9197D"/>
    <w:rsid w:val="00DA7C48"/>
    <w:rsid w:val="00DB0540"/>
    <w:rsid w:val="00DB67FF"/>
    <w:rsid w:val="00DC13A7"/>
    <w:rsid w:val="00DC21DE"/>
    <w:rsid w:val="00DD2ED6"/>
    <w:rsid w:val="00DF16FC"/>
    <w:rsid w:val="00DF2CAC"/>
    <w:rsid w:val="00E20E57"/>
    <w:rsid w:val="00E37FD9"/>
    <w:rsid w:val="00E43445"/>
    <w:rsid w:val="00E4364B"/>
    <w:rsid w:val="00E44DD2"/>
    <w:rsid w:val="00E47667"/>
    <w:rsid w:val="00E505C1"/>
    <w:rsid w:val="00E602ED"/>
    <w:rsid w:val="00E63DB0"/>
    <w:rsid w:val="00E71B09"/>
    <w:rsid w:val="00E818CE"/>
    <w:rsid w:val="00E81946"/>
    <w:rsid w:val="00E82FBD"/>
    <w:rsid w:val="00E910ED"/>
    <w:rsid w:val="00E91B98"/>
    <w:rsid w:val="00EA3F65"/>
    <w:rsid w:val="00EB6367"/>
    <w:rsid w:val="00EB6AF2"/>
    <w:rsid w:val="00EC21C6"/>
    <w:rsid w:val="00ED4F7E"/>
    <w:rsid w:val="00EE06B0"/>
    <w:rsid w:val="00EF6803"/>
    <w:rsid w:val="00F03533"/>
    <w:rsid w:val="00F33F40"/>
    <w:rsid w:val="00F5580D"/>
    <w:rsid w:val="00F64F3E"/>
    <w:rsid w:val="00F727FF"/>
    <w:rsid w:val="00F75ADC"/>
    <w:rsid w:val="00F801B2"/>
    <w:rsid w:val="00F9679F"/>
    <w:rsid w:val="00FA559F"/>
    <w:rsid w:val="00FB4DE1"/>
    <w:rsid w:val="00FC3A10"/>
    <w:rsid w:val="00FD0BB8"/>
    <w:rsid w:val="00FD199F"/>
    <w:rsid w:val="00FD6616"/>
    <w:rsid w:val="00FF3DE9"/>
    <w:rsid w:val="00FF7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086D"/>
    <w:pPr>
      <w:spacing w:after="120"/>
    </w:pPr>
    <w:rPr>
      <w:rFonts w:ascii="Courier New" w:hAnsi="Courier New" w:cs="Courier New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33FF9"/>
    <w:pPr>
      <w:keepNext/>
      <w:keepLines/>
      <w:numPr>
        <w:numId w:val="34"/>
      </w:numPr>
      <w:tabs>
        <w:tab w:val="left" w:pos="567"/>
      </w:tabs>
      <w:spacing w:before="240"/>
      <w:outlineLvl w:val="0"/>
    </w:pPr>
    <w:rPr>
      <w:rFonts w:eastAsia="Times New Roman"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0D76B7"/>
    <w:pPr>
      <w:keepNext/>
      <w:keepLines/>
      <w:numPr>
        <w:ilvl w:val="1"/>
        <w:numId w:val="34"/>
      </w:numPr>
      <w:tabs>
        <w:tab w:val="left" w:pos="851"/>
      </w:tabs>
      <w:outlineLvl w:val="1"/>
    </w:pPr>
    <w:rPr>
      <w:rFonts w:eastAsia="Times New Roman"/>
      <w:bCs/>
    </w:rPr>
  </w:style>
  <w:style w:type="paragraph" w:styleId="3">
    <w:name w:val="heading 3"/>
    <w:basedOn w:val="2"/>
    <w:next w:val="a"/>
    <w:link w:val="30"/>
    <w:uiPriority w:val="9"/>
    <w:unhideWhenUsed/>
    <w:qFormat/>
    <w:rsid w:val="002C086D"/>
    <w:pPr>
      <w:numPr>
        <w:ilvl w:val="2"/>
      </w:numPr>
      <w:tabs>
        <w:tab w:val="clear" w:pos="851"/>
        <w:tab w:val="left" w:pos="1134"/>
      </w:tabs>
      <w:outlineLvl w:val="2"/>
    </w:pPr>
  </w:style>
  <w:style w:type="paragraph" w:styleId="4">
    <w:name w:val="heading 4"/>
    <w:basedOn w:val="3"/>
    <w:next w:val="a"/>
    <w:link w:val="40"/>
    <w:uiPriority w:val="9"/>
    <w:unhideWhenUsed/>
    <w:qFormat/>
    <w:rsid w:val="002C086D"/>
    <w:pPr>
      <w:numPr>
        <w:ilvl w:val="3"/>
      </w:numPr>
      <w:tabs>
        <w:tab w:val="clear" w:pos="1134"/>
        <w:tab w:val="left" w:pos="1418"/>
      </w:tabs>
      <w:outlineLvl w:val="3"/>
    </w:pPr>
  </w:style>
  <w:style w:type="paragraph" w:styleId="5">
    <w:name w:val="heading 5"/>
    <w:basedOn w:val="4"/>
    <w:next w:val="a"/>
    <w:link w:val="50"/>
    <w:uiPriority w:val="9"/>
    <w:unhideWhenUsed/>
    <w:qFormat/>
    <w:rsid w:val="002C086D"/>
    <w:pPr>
      <w:numPr>
        <w:ilvl w:val="4"/>
      </w:numPr>
      <w:tabs>
        <w:tab w:val="clear" w:pos="1418"/>
        <w:tab w:val="left" w:pos="1701"/>
      </w:tabs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2C086D"/>
    <w:pPr>
      <w:numPr>
        <w:ilvl w:val="5"/>
      </w:numPr>
      <w:tabs>
        <w:tab w:val="clear" w:pos="1701"/>
        <w:tab w:val="left" w:pos="1985"/>
      </w:tabs>
      <w:outlineLvl w:val="5"/>
    </w:pPr>
  </w:style>
  <w:style w:type="paragraph" w:styleId="7">
    <w:name w:val="heading 7"/>
    <w:basedOn w:val="6"/>
    <w:next w:val="a"/>
    <w:link w:val="70"/>
    <w:uiPriority w:val="9"/>
    <w:unhideWhenUsed/>
    <w:qFormat/>
    <w:rsid w:val="002C086D"/>
    <w:pPr>
      <w:numPr>
        <w:ilvl w:val="6"/>
      </w:numPr>
      <w:tabs>
        <w:tab w:val="clear" w:pos="1985"/>
        <w:tab w:val="left" w:pos="2268"/>
      </w:tabs>
      <w:outlineLvl w:val="6"/>
    </w:pPr>
  </w:style>
  <w:style w:type="paragraph" w:styleId="8">
    <w:name w:val="heading 8"/>
    <w:basedOn w:val="7"/>
    <w:next w:val="a"/>
    <w:link w:val="80"/>
    <w:uiPriority w:val="9"/>
    <w:unhideWhenUsed/>
    <w:qFormat/>
    <w:rsid w:val="002C086D"/>
    <w:pPr>
      <w:numPr>
        <w:ilvl w:val="0"/>
        <w:numId w:val="0"/>
      </w:numPr>
      <w:tabs>
        <w:tab w:val="clear" w:pos="2268"/>
        <w:tab w:val="left" w:pos="2552"/>
      </w:tabs>
      <w:ind w:left="1440" w:hanging="1440"/>
      <w:outlineLvl w:val="7"/>
    </w:pPr>
  </w:style>
  <w:style w:type="paragraph" w:styleId="9">
    <w:name w:val="heading 9"/>
    <w:basedOn w:val="8"/>
    <w:next w:val="a"/>
    <w:link w:val="90"/>
    <w:uiPriority w:val="9"/>
    <w:unhideWhenUsed/>
    <w:rsid w:val="00E47667"/>
    <w:pPr>
      <w:outlineLvl w:val="8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844CE3"/>
    <w:pPr>
      <w:tabs>
        <w:tab w:val="left" w:pos="567"/>
        <w:tab w:val="right" w:leader="dot" w:pos="9072"/>
      </w:tabs>
    </w:pPr>
    <w:rPr>
      <w:bCs/>
      <w:noProof/>
    </w:rPr>
  </w:style>
  <w:style w:type="paragraph" w:styleId="21">
    <w:name w:val="toc 2"/>
    <w:basedOn w:val="a"/>
    <w:next w:val="a"/>
    <w:autoRedefine/>
    <w:uiPriority w:val="39"/>
    <w:unhideWhenUsed/>
    <w:rsid w:val="0093235A"/>
    <w:pPr>
      <w:tabs>
        <w:tab w:val="right" w:leader="dot" w:pos="9072"/>
      </w:tabs>
      <w:ind w:left="284"/>
      <w:contextualSpacing/>
    </w:pPr>
    <w:rPr>
      <w:rFonts w:cs="Calibri"/>
      <w:bCs/>
    </w:rPr>
  </w:style>
  <w:style w:type="paragraph" w:styleId="31">
    <w:name w:val="toc 3"/>
    <w:basedOn w:val="a"/>
    <w:next w:val="a"/>
    <w:autoRedefine/>
    <w:uiPriority w:val="39"/>
    <w:unhideWhenUsed/>
    <w:rsid w:val="00C80D6A"/>
    <w:pPr>
      <w:spacing w:after="0"/>
      <w:ind w:left="220"/>
    </w:pPr>
    <w:rPr>
      <w:rFonts w:cs="Calibri"/>
    </w:rPr>
  </w:style>
  <w:style w:type="paragraph" w:styleId="41">
    <w:name w:val="toc 4"/>
    <w:basedOn w:val="a"/>
    <w:next w:val="a"/>
    <w:autoRedefine/>
    <w:uiPriority w:val="39"/>
    <w:unhideWhenUsed/>
    <w:rsid w:val="00C80D6A"/>
    <w:pPr>
      <w:spacing w:after="0"/>
      <w:ind w:left="440"/>
    </w:pPr>
    <w:rPr>
      <w:rFonts w:cs="Calibri"/>
    </w:rPr>
  </w:style>
  <w:style w:type="paragraph" w:styleId="51">
    <w:name w:val="toc 5"/>
    <w:basedOn w:val="a"/>
    <w:next w:val="a"/>
    <w:autoRedefine/>
    <w:uiPriority w:val="39"/>
    <w:unhideWhenUsed/>
    <w:rsid w:val="00C80D6A"/>
    <w:pPr>
      <w:spacing w:after="0"/>
      <w:ind w:left="660"/>
    </w:pPr>
    <w:rPr>
      <w:rFonts w:cs="Calibri"/>
    </w:rPr>
  </w:style>
  <w:style w:type="paragraph" w:styleId="61">
    <w:name w:val="toc 6"/>
    <w:basedOn w:val="a"/>
    <w:next w:val="a"/>
    <w:autoRedefine/>
    <w:uiPriority w:val="39"/>
    <w:unhideWhenUsed/>
    <w:rsid w:val="00C80D6A"/>
    <w:pPr>
      <w:spacing w:after="0"/>
      <w:ind w:left="880"/>
    </w:pPr>
    <w:rPr>
      <w:rFonts w:cs="Calibri"/>
    </w:rPr>
  </w:style>
  <w:style w:type="paragraph" w:styleId="71">
    <w:name w:val="toc 7"/>
    <w:basedOn w:val="a"/>
    <w:next w:val="a"/>
    <w:autoRedefine/>
    <w:uiPriority w:val="39"/>
    <w:unhideWhenUsed/>
    <w:rsid w:val="00C80D6A"/>
    <w:pPr>
      <w:spacing w:after="0"/>
      <w:ind w:left="1100"/>
    </w:pPr>
    <w:rPr>
      <w:rFonts w:cs="Calibri"/>
    </w:rPr>
  </w:style>
  <w:style w:type="paragraph" w:styleId="81">
    <w:name w:val="toc 8"/>
    <w:basedOn w:val="a"/>
    <w:next w:val="a"/>
    <w:autoRedefine/>
    <w:uiPriority w:val="39"/>
    <w:unhideWhenUsed/>
    <w:rsid w:val="00C80D6A"/>
    <w:pPr>
      <w:spacing w:after="0"/>
      <w:ind w:left="1320"/>
    </w:pPr>
    <w:rPr>
      <w:rFonts w:cs="Calibri"/>
    </w:rPr>
  </w:style>
  <w:style w:type="paragraph" w:styleId="91">
    <w:name w:val="toc 9"/>
    <w:basedOn w:val="a"/>
    <w:next w:val="a"/>
    <w:autoRedefine/>
    <w:uiPriority w:val="39"/>
    <w:unhideWhenUsed/>
    <w:rsid w:val="00C80D6A"/>
    <w:pPr>
      <w:spacing w:after="0"/>
      <w:ind w:left="1540"/>
    </w:pPr>
    <w:rPr>
      <w:rFonts w:cs="Calibri"/>
    </w:rPr>
  </w:style>
  <w:style w:type="character" w:customStyle="1" w:styleId="10">
    <w:name w:val="Заголовок 1 Знак"/>
    <w:link w:val="1"/>
    <w:uiPriority w:val="9"/>
    <w:rsid w:val="00133FF9"/>
    <w:rPr>
      <w:rFonts w:ascii="Courier New" w:eastAsia="Times New Roman" w:hAnsi="Courier New" w:cs="Courier New"/>
      <w:bCs/>
      <w:lang w:eastAsia="en-US"/>
    </w:rPr>
  </w:style>
  <w:style w:type="character" w:styleId="a3">
    <w:name w:val="Hyperlink"/>
    <w:uiPriority w:val="99"/>
    <w:unhideWhenUsed/>
    <w:rsid w:val="00C80D6A"/>
    <w:rPr>
      <w:color w:val="0000FF"/>
      <w:u w:val="single"/>
    </w:rPr>
  </w:style>
  <w:style w:type="character" w:customStyle="1" w:styleId="20">
    <w:name w:val="Заголовок 2 Знак"/>
    <w:link w:val="2"/>
    <w:uiPriority w:val="9"/>
    <w:rsid w:val="000D76B7"/>
    <w:rPr>
      <w:rFonts w:ascii="Courier New" w:eastAsia="Times New Roman" w:hAnsi="Courier New" w:cs="Courier New"/>
      <w:bCs/>
      <w:lang w:eastAsia="en-US"/>
    </w:rPr>
  </w:style>
  <w:style w:type="paragraph" w:styleId="a4">
    <w:name w:val="Title"/>
    <w:basedOn w:val="a"/>
    <w:next w:val="a"/>
    <w:link w:val="a5"/>
    <w:uiPriority w:val="10"/>
    <w:qFormat/>
    <w:rsid w:val="00133FF9"/>
    <w:pPr>
      <w:jc w:val="center"/>
    </w:pPr>
  </w:style>
  <w:style w:type="character" w:customStyle="1" w:styleId="a5">
    <w:name w:val="Название Знак"/>
    <w:link w:val="a4"/>
    <w:uiPriority w:val="10"/>
    <w:rsid w:val="00133FF9"/>
    <w:rPr>
      <w:rFonts w:ascii="Courier New" w:hAnsi="Courier New" w:cs="Courier New"/>
      <w:lang w:eastAsia="en-US"/>
    </w:rPr>
  </w:style>
  <w:style w:type="paragraph" w:styleId="a6">
    <w:name w:val="List Paragraph"/>
    <w:basedOn w:val="a"/>
    <w:uiPriority w:val="34"/>
    <w:rsid w:val="006F7892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B23599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link w:val="a7"/>
    <w:uiPriority w:val="99"/>
    <w:rsid w:val="00B23599"/>
    <w:rPr>
      <w:rFonts w:ascii="Courier New" w:hAnsi="Courier New" w:cs="Courier New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23599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link w:val="a9"/>
    <w:uiPriority w:val="99"/>
    <w:rsid w:val="00B23599"/>
    <w:rPr>
      <w:rFonts w:ascii="Courier New" w:hAnsi="Courier New" w:cs="Courier New"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B23599"/>
    <w:pPr>
      <w:spacing w:after="0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B23599"/>
    <w:rPr>
      <w:rFonts w:ascii="Tahoma" w:hAnsi="Tahoma" w:cs="Tahoma"/>
      <w:sz w:val="16"/>
      <w:szCs w:val="16"/>
    </w:rPr>
  </w:style>
  <w:style w:type="paragraph" w:styleId="ad">
    <w:name w:val="footnote text"/>
    <w:basedOn w:val="a"/>
    <w:link w:val="ae"/>
    <w:uiPriority w:val="99"/>
    <w:semiHidden/>
    <w:unhideWhenUsed/>
    <w:rsid w:val="0026510C"/>
    <w:pPr>
      <w:spacing w:after="0"/>
    </w:pPr>
  </w:style>
  <w:style w:type="character" w:customStyle="1" w:styleId="ae">
    <w:name w:val="Текст сноски Знак"/>
    <w:link w:val="ad"/>
    <w:uiPriority w:val="99"/>
    <w:semiHidden/>
    <w:rsid w:val="0026510C"/>
    <w:rPr>
      <w:rFonts w:ascii="Courier New" w:hAnsi="Courier New" w:cs="Courier New"/>
      <w:sz w:val="20"/>
      <w:szCs w:val="20"/>
    </w:rPr>
  </w:style>
  <w:style w:type="character" w:styleId="af">
    <w:name w:val="footnote reference"/>
    <w:uiPriority w:val="99"/>
    <w:semiHidden/>
    <w:unhideWhenUsed/>
    <w:rsid w:val="0026510C"/>
    <w:rPr>
      <w:vertAlign w:val="superscript"/>
    </w:rPr>
  </w:style>
  <w:style w:type="paragraph" w:styleId="af0">
    <w:name w:val="No Spacing"/>
    <w:uiPriority w:val="1"/>
    <w:rsid w:val="00A124D4"/>
    <w:pPr>
      <w:tabs>
        <w:tab w:val="left" w:pos="8789"/>
      </w:tabs>
      <w:spacing w:after="240"/>
      <w:ind w:left="340"/>
    </w:pPr>
    <w:rPr>
      <w:rFonts w:ascii="Courier New" w:hAnsi="Courier New" w:cs="Courier New"/>
      <w:lang w:eastAsia="en-US"/>
    </w:rPr>
  </w:style>
  <w:style w:type="paragraph" w:styleId="af1">
    <w:name w:val="TOC Heading"/>
    <w:basedOn w:val="1"/>
    <w:next w:val="a"/>
    <w:uiPriority w:val="39"/>
    <w:semiHidden/>
    <w:unhideWhenUsed/>
    <w:qFormat/>
    <w:rsid w:val="002C086D"/>
    <w:pPr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b/>
      <w:color w:val="365F91"/>
      <w:sz w:val="28"/>
      <w:szCs w:val="28"/>
    </w:rPr>
  </w:style>
  <w:style w:type="paragraph" w:styleId="af2">
    <w:name w:val="caption"/>
    <w:basedOn w:val="a"/>
    <w:next w:val="a"/>
    <w:uiPriority w:val="35"/>
    <w:unhideWhenUsed/>
    <w:rsid w:val="00291D0E"/>
    <w:pPr>
      <w:jc w:val="center"/>
    </w:pPr>
    <w:rPr>
      <w:bCs/>
    </w:rPr>
  </w:style>
  <w:style w:type="character" w:customStyle="1" w:styleId="30">
    <w:name w:val="Заголовок 3 Знак"/>
    <w:link w:val="3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40">
    <w:name w:val="Заголовок 4 Знак"/>
    <w:link w:val="4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50">
    <w:name w:val="Заголовок 5 Знак"/>
    <w:link w:val="5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60">
    <w:name w:val="Заголовок 6 Знак"/>
    <w:link w:val="6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70">
    <w:name w:val="Заголовок 7 Знак"/>
    <w:link w:val="7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80">
    <w:name w:val="Заголовок 8 Знак"/>
    <w:link w:val="8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90">
    <w:name w:val="Заголовок 9 Знак"/>
    <w:link w:val="9"/>
    <w:uiPriority w:val="9"/>
    <w:rsid w:val="00E47667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paragraph" w:styleId="af3">
    <w:name w:val="Subtitle"/>
    <w:basedOn w:val="a4"/>
    <w:next w:val="a"/>
    <w:link w:val="af4"/>
    <w:uiPriority w:val="11"/>
    <w:rsid w:val="008D7864"/>
    <w:pPr>
      <w:spacing w:after="0"/>
    </w:pPr>
  </w:style>
  <w:style w:type="character" w:customStyle="1" w:styleId="af4">
    <w:name w:val="Подзаголовок Знак"/>
    <w:link w:val="af3"/>
    <w:uiPriority w:val="11"/>
    <w:rsid w:val="008D7864"/>
    <w:rPr>
      <w:rFonts w:ascii="Courier New" w:hAnsi="Courier New" w:cs="Courier New"/>
      <w:lang w:val="en-US" w:eastAsia="en-US"/>
    </w:rPr>
  </w:style>
  <w:style w:type="paragraph" w:styleId="af5">
    <w:name w:val="endnote text"/>
    <w:basedOn w:val="a"/>
    <w:link w:val="af6"/>
    <w:uiPriority w:val="99"/>
    <w:semiHidden/>
    <w:unhideWhenUsed/>
    <w:rsid w:val="00335102"/>
  </w:style>
  <w:style w:type="character" w:customStyle="1" w:styleId="af6">
    <w:name w:val="Текст концевой сноски Знак"/>
    <w:link w:val="af5"/>
    <w:uiPriority w:val="99"/>
    <w:semiHidden/>
    <w:rsid w:val="00335102"/>
    <w:rPr>
      <w:rFonts w:ascii="Courier New" w:hAnsi="Courier New" w:cs="Courier New"/>
      <w:lang w:eastAsia="en-US"/>
    </w:rPr>
  </w:style>
  <w:style w:type="character" w:styleId="af7">
    <w:name w:val="endnote reference"/>
    <w:uiPriority w:val="99"/>
    <w:semiHidden/>
    <w:unhideWhenUsed/>
    <w:rsid w:val="00335102"/>
    <w:rPr>
      <w:vertAlign w:val="superscript"/>
    </w:rPr>
  </w:style>
  <w:style w:type="character" w:styleId="af8">
    <w:name w:val="Placeholder Text"/>
    <w:basedOn w:val="a0"/>
    <w:uiPriority w:val="99"/>
    <w:semiHidden/>
    <w:rsid w:val="00845848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086D"/>
    <w:pPr>
      <w:spacing w:after="120"/>
    </w:pPr>
    <w:rPr>
      <w:rFonts w:ascii="Courier New" w:hAnsi="Courier New" w:cs="Courier New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33FF9"/>
    <w:pPr>
      <w:keepNext/>
      <w:keepLines/>
      <w:numPr>
        <w:numId w:val="34"/>
      </w:numPr>
      <w:tabs>
        <w:tab w:val="left" w:pos="567"/>
      </w:tabs>
      <w:spacing w:before="240"/>
      <w:outlineLvl w:val="0"/>
    </w:pPr>
    <w:rPr>
      <w:rFonts w:eastAsia="Times New Roman"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0D76B7"/>
    <w:pPr>
      <w:keepNext/>
      <w:keepLines/>
      <w:numPr>
        <w:ilvl w:val="1"/>
        <w:numId w:val="34"/>
      </w:numPr>
      <w:tabs>
        <w:tab w:val="left" w:pos="851"/>
      </w:tabs>
      <w:outlineLvl w:val="1"/>
    </w:pPr>
    <w:rPr>
      <w:rFonts w:eastAsia="Times New Roman"/>
      <w:bCs/>
    </w:rPr>
  </w:style>
  <w:style w:type="paragraph" w:styleId="3">
    <w:name w:val="heading 3"/>
    <w:basedOn w:val="2"/>
    <w:next w:val="a"/>
    <w:link w:val="30"/>
    <w:uiPriority w:val="9"/>
    <w:unhideWhenUsed/>
    <w:qFormat/>
    <w:rsid w:val="002C086D"/>
    <w:pPr>
      <w:numPr>
        <w:ilvl w:val="2"/>
      </w:numPr>
      <w:tabs>
        <w:tab w:val="clear" w:pos="851"/>
        <w:tab w:val="left" w:pos="1134"/>
      </w:tabs>
      <w:outlineLvl w:val="2"/>
    </w:pPr>
  </w:style>
  <w:style w:type="paragraph" w:styleId="4">
    <w:name w:val="heading 4"/>
    <w:basedOn w:val="3"/>
    <w:next w:val="a"/>
    <w:link w:val="40"/>
    <w:uiPriority w:val="9"/>
    <w:unhideWhenUsed/>
    <w:qFormat/>
    <w:rsid w:val="002C086D"/>
    <w:pPr>
      <w:numPr>
        <w:ilvl w:val="3"/>
      </w:numPr>
      <w:tabs>
        <w:tab w:val="clear" w:pos="1134"/>
        <w:tab w:val="left" w:pos="1418"/>
      </w:tabs>
      <w:outlineLvl w:val="3"/>
    </w:pPr>
  </w:style>
  <w:style w:type="paragraph" w:styleId="5">
    <w:name w:val="heading 5"/>
    <w:basedOn w:val="4"/>
    <w:next w:val="a"/>
    <w:link w:val="50"/>
    <w:uiPriority w:val="9"/>
    <w:unhideWhenUsed/>
    <w:qFormat/>
    <w:rsid w:val="002C086D"/>
    <w:pPr>
      <w:numPr>
        <w:ilvl w:val="4"/>
      </w:numPr>
      <w:tabs>
        <w:tab w:val="clear" w:pos="1418"/>
        <w:tab w:val="left" w:pos="1701"/>
      </w:tabs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2C086D"/>
    <w:pPr>
      <w:numPr>
        <w:ilvl w:val="5"/>
      </w:numPr>
      <w:tabs>
        <w:tab w:val="clear" w:pos="1701"/>
        <w:tab w:val="left" w:pos="1985"/>
      </w:tabs>
      <w:outlineLvl w:val="5"/>
    </w:pPr>
  </w:style>
  <w:style w:type="paragraph" w:styleId="7">
    <w:name w:val="heading 7"/>
    <w:basedOn w:val="6"/>
    <w:next w:val="a"/>
    <w:link w:val="70"/>
    <w:uiPriority w:val="9"/>
    <w:unhideWhenUsed/>
    <w:qFormat/>
    <w:rsid w:val="002C086D"/>
    <w:pPr>
      <w:numPr>
        <w:ilvl w:val="6"/>
      </w:numPr>
      <w:tabs>
        <w:tab w:val="clear" w:pos="1985"/>
        <w:tab w:val="left" w:pos="2268"/>
      </w:tabs>
      <w:outlineLvl w:val="6"/>
    </w:pPr>
  </w:style>
  <w:style w:type="paragraph" w:styleId="8">
    <w:name w:val="heading 8"/>
    <w:basedOn w:val="7"/>
    <w:next w:val="a"/>
    <w:link w:val="80"/>
    <w:uiPriority w:val="9"/>
    <w:unhideWhenUsed/>
    <w:qFormat/>
    <w:rsid w:val="002C086D"/>
    <w:pPr>
      <w:numPr>
        <w:ilvl w:val="0"/>
        <w:numId w:val="0"/>
      </w:numPr>
      <w:tabs>
        <w:tab w:val="clear" w:pos="2268"/>
        <w:tab w:val="left" w:pos="2552"/>
      </w:tabs>
      <w:ind w:left="1440" w:hanging="1440"/>
      <w:outlineLvl w:val="7"/>
    </w:pPr>
  </w:style>
  <w:style w:type="paragraph" w:styleId="9">
    <w:name w:val="heading 9"/>
    <w:basedOn w:val="8"/>
    <w:next w:val="a"/>
    <w:link w:val="90"/>
    <w:uiPriority w:val="9"/>
    <w:unhideWhenUsed/>
    <w:rsid w:val="00E47667"/>
    <w:pPr>
      <w:outlineLvl w:val="8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844CE3"/>
    <w:pPr>
      <w:tabs>
        <w:tab w:val="left" w:pos="567"/>
        <w:tab w:val="right" w:leader="dot" w:pos="9072"/>
      </w:tabs>
    </w:pPr>
    <w:rPr>
      <w:bCs/>
      <w:noProof/>
    </w:rPr>
  </w:style>
  <w:style w:type="paragraph" w:styleId="21">
    <w:name w:val="toc 2"/>
    <w:basedOn w:val="a"/>
    <w:next w:val="a"/>
    <w:autoRedefine/>
    <w:uiPriority w:val="39"/>
    <w:unhideWhenUsed/>
    <w:rsid w:val="0093235A"/>
    <w:pPr>
      <w:tabs>
        <w:tab w:val="right" w:leader="dot" w:pos="9072"/>
      </w:tabs>
      <w:ind w:left="284"/>
      <w:contextualSpacing/>
    </w:pPr>
    <w:rPr>
      <w:rFonts w:cs="Calibri"/>
      <w:bCs/>
    </w:rPr>
  </w:style>
  <w:style w:type="paragraph" w:styleId="31">
    <w:name w:val="toc 3"/>
    <w:basedOn w:val="a"/>
    <w:next w:val="a"/>
    <w:autoRedefine/>
    <w:uiPriority w:val="39"/>
    <w:unhideWhenUsed/>
    <w:rsid w:val="00C80D6A"/>
    <w:pPr>
      <w:spacing w:after="0"/>
      <w:ind w:left="220"/>
    </w:pPr>
    <w:rPr>
      <w:rFonts w:cs="Calibri"/>
    </w:rPr>
  </w:style>
  <w:style w:type="paragraph" w:styleId="41">
    <w:name w:val="toc 4"/>
    <w:basedOn w:val="a"/>
    <w:next w:val="a"/>
    <w:autoRedefine/>
    <w:uiPriority w:val="39"/>
    <w:unhideWhenUsed/>
    <w:rsid w:val="00C80D6A"/>
    <w:pPr>
      <w:spacing w:after="0"/>
      <w:ind w:left="440"/>
    </w:pPr>
    <w:rPr>
      <w:rFonts w:cs="Calibri"/>
    </w:rPr>
  </w:style>
  <w:style w:type="paragraph" w:styleId="51">
    <w:name w:val="toc 5"/>
    <w:basedOn w:val="a"/>
    <w:next w:val="a"/>
    <w:autoRedefine/>
    <w:uiPriority w:val="39"/>
    <w:unhideWhenUsed/>
    <w:rsid w:val="00C80D6A"/>
    <w:pPr>
      <w:spacing w:after="0"/>
      <w:ind w:left="660"/>
    </w:pPr>
    <w:rPr>
      <w:rFonts w:cs="Calibri"/>
    </w:rPr>
  </w:style>
  <w:style w:type="paragraph" w:styleId="61">
    <w:name w:val="toc 6"/>
    <w:basedOn w:val="a"/>
    <w:next w:val="a"/>
    <w:autoRedefine/>
    <w:uiPriority w:val="39"/>
    <w:unhideWhenUsed/>
    <w:rsid w:val="00C80D6A"/>
    <w:pPr>
      <w:spacing w:after="0"/>
      <w:ind w:left="880"/>
    </w:pPr>
    <w:rPr>
      <w:rFonts w:cs="Calibri"/>
    </w:rPr>
  </w:style>
  <w:style w:type="paragraph" w:styleId="71">
    <w:name w:val="toc 7"/>
    <w:basedOn w:val="a"/>
    <w:next w:val="a"/>
    <w:autoRedefine/>
    <w:uiPriority w:val="39"/>
    <w:unhideWhenUsed/>
    <w:rsid w:val="00C80D6A"/>
    <w:pPr>
      <w:spacing w:after="0"/>
      <w:ind w:left="1100"/>
    </w:pPr>
    <w:rPr>
      <w:rFonts w:cs="Calibri"/>
    </w:rPr>
  </w:style>
  <w:style w:type="paragraph" w:styleId="81">
    <w:name w:val="toc 8"/>
    <w:basedOn w:val="a"/>
    <w:next w:val="a"/>
    <w:autoRedefine/>
    <w:uiPriority w:val="39"/>
    <w:unhideWhenUsed/>
    <w:rsid w:val="00C80D6A"/>
    <w:pPr>
      <w:spacing w:after="0"/>
      <w:ind w:left="1320"/>
    </w:pPr>
    <w:rPr>
      <w:rFonts w:cs="Calibri"/>
    </w:rPr>
  </w:style>
  <w:style w:type="paragraph" w:styleId="91">
    <w:name w:val="toc 9"/>
    <w:basedOn w:val="a"/>
    <w:next w:val="a"/>
    <w:autoRedefine/>
    <w:uiPriority w:val="39"/>
    <w:unhideWhenUsed/>
    <w:rsid w:val="00C80D6A"/>
    <w:pPr>
      <w:spacing w:after="0"/>
      <w:ind w:left="1540"/>
    </w:pPr>
    <w:rPr>
      <w:rFonts w:cs="Calibri"/>
    </w:rPr>
  </w:style>
  <w:style w:type="character" w:customStyle="1" w:styleId="10">
    <w:name w:val="Заголовок 1 Знак"/>
    <w:link w:val="1"/>
    <w:uiPriority w:val="9"/>
    <w:rsid w:val="00133FF9"/>
    <w:rPr>
      <w:rFonts w:ascii="Courier New" w:eastAsia="Times New Roman" w:hAnsi="Courier New" w:cs="Courier New"/>
      <w:bCs/>
      <w:lang w:eastAsia="en-US"/>
    </w:rPr>
  </w:style>
  <w:style w:type="character" w:styleId="a3">
    <w:name w:val="Hyperlink"/>
    <w:uiPriority w:val="99"/>
    <w:unhideWhenUsed/>
    <w:rsid w:val="00C80D6A"/>
    <w:rPr>
      <w:color w:val="0000FF"/>
      <w:u w:val="single"/>
    </w:rPr>
  </w:style>
  <w:style w:type="character" w:customStyle="1" w:styleId="20">
    <w:name w:val="Заголовок 2 Знак"/>
    <w:link w:val="2"/>
    <w:uiPriority w:val="9"/>
    <w:rsid w:val="000D76B7"/>
    <w:rPr>
      <w:rFonts w:ascii="Courier New" w:eastAsia="Times New Roman" w:hAnsi="Courier New" w:cs="Courier New"/>
      <w:bCs/>
      <w:lang w:eastAsia="en-US"/>
    </w:rPr>
  </w:style>
  <w:style w:type="paragraph" w:styleId="a4">
    <w:name w:val="Title"/>
    <w:basedOn w:val="a"/>
    <w:next w:val="a"/>
    <w:link w:val="a5"/>
    <w:uiPriority w:val="10"/>
    <w:qFormat/>
    <w:rsid w:val="00133FF9"/>
    <w:pPr>
      <w:jc w:val="center"/>
    </w:pPr>
  </w:style>
  <w:style w:type="character" w:customStyle="1" w:styleId="a5">
    <w:name w:val="Название Знак"/>
    <w:link w:val="a4"/>
    <w:uiPriority w:val="10"/>
    <w:rsid w:val="00133FF9"/>
    <w:rPr>
      <w:rFonts w:ascii="Courier New" w:hAnsi="Courier New" w:cs="Courier New"/>
      <w:lang w:eastAsia="en-US"/>
    </w:rPr>
  </w:style>
  <w:style w:type="paragraph" w:styleId="a6">
    <w:name w:val="List Paragraph"/>
    <w:basedOn w:val="a"/>
    <w:uiPriority w:val="34"/>
    <w:rsid w:val="006F7892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B23599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link w:val="a7"/>
    <w:uiPriority w:val="99"/>
    <w:rsid w:val="00B23599"/>
    <w:rPr>
      <w:rFonts w:ascii="Courier New" w:hAnsi="Courier New" w:cs="Courier New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23599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link w:val="a9"/>
    <w:uiPriority w:val="99"/>
    <w:rsid w:val="00B23599"/>
    <w:rPr>
      <w:rFonts w:ascii="Courier New" w:hAnsi="Courier New" w:cs="Courier New"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B23599"/>
    <w:pPr>
      <w:spacing w:after="0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B23599"/>
    <w:rPr>
      <w:rFonts w:ascii="Tahoma" w:hAnsi="Tahoma" w:cs="Tahoma"/>
      <w:sz w:val="16"/>
      <w:szCs w:val="16"/>
    </w:rPr>
  </w:style>
  <w:style w:type="paragraph" w:styleId="ad">
    <w:name w:val="footnote text"/>
    <w:basedOn w:val="a"/>
    <w:link w:val="ae"/>
    <w:uiPriority w:val="99"/>
    <w:semiHidden/>
    <w:unhideWhenUsed/>
    <w:rsid w:val="0026510C"/>
    <w:pPr>
      <w:spacing w:after="0"/>
    </w:pPr>
  </w:style>
  <w:style w:type="character" w:customStyle="1" w:styleId="ae">
    <w:name w:val="Текст сноски Знак"/>
    <w:link w:val="ad"/>
    <w:uiPriority w:val="99"/>
    <w:semiHidden/>
    <w:rsid w:val="0026510C"/>
    <w:rPr>
      <w:rFonts w:ascii="Courier New" w:hAnsi="Courier New" w:cs="Courier New"/>
      <w:sz w:val="20"/>
      <w:szCs w:val="20"/>
    </w:rPr>
  </w:style>
  <w:style w:type="character" w:styleId="af">
    <w:name w:val="footnote reference"/>
    <w:uiPriority w:val="99"/>
    <w:semiHidden/>
    <w:unhideWhenUsed/>
    <w:rsid w:val="0026510C"/>
    <w:rPr>
      <w:vertAlign w:val="superscript"/>
    </w:rPr>
  </w:style>
  <w:style w:type="paragraph" w:styleId="af0">
    <w:name w:val="No Spacing"/>
    <w:uiPriority w:val="1"/>
    <w:rsid w:val="00A124D4"/>
    <w:pPr>
      <w:tabs>
        <w:tab w:val="left" w:pos="8789"/>
      </w:tabs>
      <w:spacing w:after="240"/>
      <w:ind w:left="340"/>
    </w:pPr>
    <w:rPr>
      <w:rFonts w:ascii="Courier New" w:hAnsi="Courier New" w:cs="Courier New"/>
      <w:lang w:eastAsia="en-US"/>
    </w:rPr>
  </w:style>
  <w:style w:type="paragraph" w:styleId="af1">
    <w:name w:val="TOC Heading"/>
    <w:basedOn w:val="1"/>
    <w:next w:val="a"/>
    <w:uiPriority w:val="39"/>
    <w:semiHidden/>
    <w:unhideWhenUsed/>
    <w:qFormat/>
    <w:rsid w:val="002C086D"/>
    <w:pPr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b/>
      <w:color w:val="365F91"/>
      <w:sz w:val="28"/>
      <w:szCs w:val="28"/>
    </w:rPr>
  </w:style>
  <w:style w:type="paragraph" w:styleId="af2">
    <w:name w:val="caption"/>
    <w:basedOn w:val="a"/>
    <w:next w:val="a"/>
    <w:uiPriority w:val="35"/>
    <w:unhideWhenUsed/>
    <w:rsid w:val="00291D0E"/>
    <w:pPr>
      <w:jc w:val="center"/>
    </w:pPr>
    <w:rPr>
      <w:bCs/>
    </w:rPr>
  </w:style>
  <w:style w:type="character" w:customStyle="1" w:styleId="30">
    <w:name w:val="Заголовок 3 Знак"/>
    <w:link w:val="3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40">
    <w:name w:val="Заголовок 4 Знак"/>
    <w:link w:val="4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50">
    <w:name w:val="Заголовок 5 Знак"/>
    <w:link w:val="5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60">
    <w:name w:val="Заголовок 6 Знак"/>
    <w:link w:val="6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70">
    <w:name w:val="Заголовок 7 Знак"/>
    <w:link w:val="7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80">
    <w:name w:val="Заголовок 8 Знак"/>
    <w:link w:val="8"/>
    <w:uiPriority w:val="9"/>
    <w:rsid w:val="002C086D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character" w:customStyle="1" w:styleId="90">
    <w:name w:val="Заголовок 9 Знак"/>
    <w:link w:val="9"/>
    <w:uiPriority w:val="9"/>
    <w:rsid w:val="00E47667"/>
    <w:rPr>
      <w:rFonts w:ascii="Courier New" w:eastAsia="Times New Roman" w:hAnsi="Courier New" w:cs="Courier New"/>
      <w:bCs/>
      <w:sz w:val="24"/>
      <w:szCs w:val="24"/>
      <w:lang w:val="en-US" w:eastAsia="en-US"/>
    </w:rPr>
  </w:style>
  <w:style w:type="paragraph" w:styleId="af3">
    <w:name w:val="Subtitle"/>
    <w:basedOn w:val="a4"/>
    <w:next w:val="a"/>
    <w:link w:val="af4"/>
    <w:uiPriority w:val="11"/>
    <w:rsid w:val="008D7864"/>
    <w:pPr>
      <w:spacing w:after="0"/>
    </w:pPr>
  </w:style>
  <w:style w:type="character" w:customStyle="1" w:styleId="af4">
    <w:name w:val="Подзаголовок Знак"/>
    <w:link w:val="af3"/>
    <w:uiPriority w:val="11"/>
    <w:rsid w:val="008D7864"/>
    <w:rPr>
      <w:rFonts w:ascii="Courier New" w:hAnsi="Courier New" w:cs="Courier New"/>
      <w:lang w:val="en-US" w:eastAsia="en-US"/>
    </w:rPr>
  </w:style>
  <w:style w:type="paragraph" w:styleId="af5">
    <w:name w:val="endnote text"/>
    <w:basedOn w:val="a"/>
    <w:link w:val="af6"/>
    <w:uiPriority w:val="99"/>
    <w:semiHidden/>
    <w:unhideWhenUsed/>
    <w:rsid w:val="00335102"/>
  </w:style>
  <w:style w:type="character" w:customStyle="1" w:styleId="af6">
    <w:name w:val="Текст концевой сноски Знак"/>
    <w:link w:val="af5"/>
    <w:uiPriority w:val="99"/>
    <w:semiHidden/>
    <w:rsid w:val="00335102"/>
    <w:rPr>
      <w:rFonts w:ascii="Courier New" w:hAnsi="Courier New" w:cs="Courier New"/>
      <w:lang w:eastAsia="en-US"/>
    </w:rPr>
  </w:style>
  <w:style w:type="character" w:styleId="af7">
    <w:name w:val="endnote reference"/>
    <w:uiPriority w:val="99"/>
    <w:semiHidden/>
    <w:unhideWhenUsed/>
    <w:rsid w:val="00335102"/>
    <w:rPr>
      <w:vertAlign w:val="superscript"/>
    </w:rPr>
  </w:style>
  <w:style w:type="character" w:styleId="af8">
    <w:name w:val="Placeholder Text"/>
    <w:basedOn w:val="a0"/>
    <w:uiPriority w:val="99"/>
    <w:semiHidden/>
    <w:rsid w:val="0084584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\AppData\Roaming\Microsoft\&#1064;&#1072;&#1073;&#1083;&#1086;&#1085;&#1099;\rina%20-%20formal%20-%20courier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E1E18A7B-7104-4192-AE36-077BBB6E0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rina - formal - courier.dotx</Template>
  <TotalTime>353</TotalTime>
  <Pages>1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Links>
    <vt:vector size="12" baseType="variant">
      <vt:variant>
        <vt:i4>7274556</vt:i4>
      </vt:variant>
      <vt:variant>
        <vt:i4>0</vt:i4>
      </vt:variant>
      <vt:variant>
        <vt:i4>0</vt:i4>
      </vt:variant>
      <vt:variant>
        <vt:i4>5</vt:i4>
      </vt:variant>
      <vt:variant>
        <vt:lpwstr>https://blockexplorer.com/</vt:lpwstr>
      </vt:variant>
      <vt:variant>
        <vt:lpwstr/>
      </vt:variant>
      <vt:variant>
        <vt:i4>5701641</vt:i4>
      </vt:variant>
      <vt:variant>
        <vt:i4>0</vt:i4>
      </vt:variant>
      <vt:variant>
        <vt:i4>0</vt:i4>
      </vt:variant>
      <vt:variant>
        <vt:i4>5</vt:i4>
      </vt:variant>
      <vt:variant>
        <vt:lpwstr>https://en.bitcoin.it/wiki/Protocol_documentation</vt:lpwstr>
      </vt:variant>
      <vt:variant>
        <vt:lpwstr>Message_structure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</dc:creator>
  <cp:lastModifiedBy>Andrei Kondratenko</cp:lastModifiedBy>
  <cp:revision>3</cp:revision>
  <cp:lastPrinted>2010-10-19T12:37:00Z</cp:lastPrinted>
  <dcterms:created xsi:type="dcterms:W3CDTF">2018-09-13T07:37:00Z</dcterms:created>
  <dcterms:modified xsi:type="dcterms:W3CDTF">2018-09-13T13:27:00Z</dcterms:modified>
</cp:coreProperties>
</file>